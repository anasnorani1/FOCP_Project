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EDEDE" w:themeColor="text2" w:themeTint="33"/>
  <w:body>
    <w:p w14:paraId="79FC5D51" w14:textId="77777777"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5BBD4733" wp14:editId="14E0D0C8">
            <wp:simplePos x="0" y="0"/>
            <wp:positionH relativeFrom="margin">
              <wp:align>right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10909" w:type="dxa"/>
        <w:tblLayout w:type="fixed"/>
        <w:tblCellMar>
          <w:left w:w="0" w:type="dxa"/>
          <w:right w:w="0" w:type="dxa"/>
        </w:tblCellMar>
        <w:tblLook w:val="0600" w:firstRow="0" w:lastRow="0" w:firstColumn="0" w:lastColumn="0" w:noHBand="1" w:noVBand="1"/>
      </w:tblPr>
      <w:tblGrid>
        <w:gridCol w:w="1180"/>
        <w:gridCol w:w="29"/>
        <w:gridCol w:w="1154"/>
        <w:gridCol w:w="58"/>
        <w:gridCol w:w="6060"/>
        <w:gridCol w:w="69"/>
        <w:gridCol w:w="1145"/>
        <w:gridCol w:w="39"/>
        <w:gridCol w:w="1175"/>
      </w:tblGrid>
      <w:tr w:rsidR="00DF198B" w14:paraId="26F3A8EF" w14:textId="77777777" w:rsidTr="008F506C">
        <w:trPr>
          <w:trHeight w:val="949"/>
        </w:trPr>
        <w:tc>
          <w:tcPr>
            <w:tcW w:w="10909" w:type="dxa"/>
            <w:gridSpan w:val="9"/>
          </w:tcPr>
          <w:p w14:paraId="6194DD1E" w14:textId="77777777" w:rsidR="00DF198B" w:rsidRDefault="00DF198B"/>
        </w:tc>
      </w:tr>
      <w:tr w:rsidR="00DF198B" w14:paraId="3DC2084B" w14:textId="77777777" w:rsidTr="008F506C">
        <w:trPr>
          <w:trHeight w:val="935"/>
        </w:trPr>
        <w:tc>
          <w:tcPr>
            <w:tcW w:w="1209" w:type="dxa"/>
            <w:gridSpan w:val="2"/>
            <w:tcBorders>
              <w:right w:val="single" w:sz="18" w:space="0" w:color="476166" w:themeColor="accent1"/>
            </w:tcBorders>
          </w:tcPr>
          <w:p w14:paraId="6CA494EA" w14:textId="77777777" w:rsidR="00DF198B" w:rsidRDefault="00DF198B"/>
        </w:tc>
        <w:tc>
          <w:tcPr>
            <w:tcW w:w="8486"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0F1C8C7" w14:textId="766F6BBF" w:rsidR="00DF198B" w:rsidRPr="00DF198B" w:rsidRDefault="00B71C6B" w:rsidP="00EB7C2B">
            <w:pPr>
              <w:pStyle w:val="Heading1"/>
            </w:pPr>
            <w:r>
              <w:t>SPACE</w:t>
            </w:r>
            <w:r w:rsidR="004C0A35">
              <w:t xml:space="preserve"> INVAD</w:t>
            </w:r>
            <w:r>
              <w:t>E</w:t>
            </w:r>
            <w:r w:rsidR="004C0A35">
              <w:t>R</w:t>
            </w:r>
            <w:r w:rsidR="00ED51DD">
              <w:t xml:space="preserve"> </w:t>
            </w:r>
            <w:r w:rsidR="00781646">
              <w:t>GAME</w:t>
            </w:r>
          </w:p>
        </w:tc>
        <w:tc>
          <w:tcPr>
            <w:tcW w:w="1214" w:type="dxa"/>
            <w:gridSpan w:val="2"/>
            <w:tcBorders>
              <w:left w:val="single" w:sz="18" w:space="0" w:color="476166" w:themeColor="accent1"/>
            </w:tcBorders>
          </w:tcPr>
          <w:p w14:paraId="56B01FD5" w14:textId="77777777" w:rsidR="00DF198B" w:rsidRDefault="00DF198B"/>
        </w:tc>
      </w:tr>
      <w:tr w:rsidR="00DF198B" w14:paraId="7F4852CE" w14:textId="77777777" w:rsidTr="008F506C">
        <w:trPr>
          <w:trHeight w:val="1611"/>
        </w:trPr>
        <w:tc>
          <w:tcPr>
            <w:tcW w:w="1180" w:type="dxa"/>
          </w:tcPr>
          <w:p w14:paraId="57C50959" w14:textId="77777777" w:rsidR="00DF198B" w:rsidRDefault="00DF198B"/>
        </w:tc>
        <w:tc>
          <w:tcPr>
            <w:tcW w:w="8554" w:type="dxa"/>
            <w:gridSpan w:val="7"/>
          </w:tcPr>
          <w:p w14:paraId="3D048EF2" w14:textId="77777777" w:rsidR="00DF198B" w:rsidRDefault="00DF198B"/>
        </w:tc>
        <w:tc>
          <w:tcPr>
            <w:tcW w:w="1174" w:type="dxa"/>
          </w:tcPr>
          <w:p w14:paraId="72ECBE2A" w14:textId="77777777" w:rsidR="00DF198B" w:rsidRDefault="00DF198B"/>
        </w:tc>
      </w:tr>
      <w:tr w:rsidR="00DF198B" w14:paraId="05C728C6" w14:textId="77777777" w:rsidTr="008F506C">
        <w:trPr>
          <w:trHeight w:val="814"/>
        </w:trPr>
        <w:tc>
          <w:tcPr>
            <w:tcW w:w="2421" w:type="dxa"/>
            <w:gridSpan w:val="4"/>
          </w:tcPr>
          <w:p w14:paraId="149DAB4A" w14:textId="77777777" w:rsidR="00DF198B" w:rsidRDefault="00DF198B"/>
        </w:tc>
        <w:tc>
          <w:tcPr>
            <w:tcW w:w="6060" w:type="dxa"/>
            <w:shd w:val="clear" w:color="auto" w:fill="FFFFFF" w:themeFill="background1"/>
          </w:tcPr>
          <w:p w14:paraId="7FC0F27F" w14:textId="77777777" w:rsidR="00DF198B" w:rsidRPr="00DF198B" w:rsidRDefault="00DF198B" w:rsidP="00DF198B">
            <w:pPr>
              <w:jc w:val="center"/>
              <w:rPr>
                <w:rFonts w:ascii="Georgia" w:hAnsi="Georgia"/>
                <w:sz w:val="48"/>
                <w:szCs w:val="48"/>
              </w:rPr>
            </w:pPr>
          </w:p>
        </w:tc>
        <w:tc>
          <w:tcPr>
            <w:tcW w:w="2427" w:type="dxa"/>
            <w:gridSpan w:val="4"/>
          </w:tcPr>
          <w:p w14:paraId="2823F051" w14:textId="77777777" w:rsidR="00DF198B" w:rsidRDefault="00DF198B"/>
        </w:tc>
      </w:tr>
      <w:tr w:rsidR="00DF198B" w14:paraId="17F42514" w14:textId="77777777" w:rsidTr="008F506C">
        <w:trPr>
          <w:trHeight w:val="1279"/>
        </w:trPr>
        <w:tc>
          <w:tcPr>
            <w:tcW w:w="2421" w:type="dxa"/>
            <w:gridSpan w:val="4"/>
          </w:tcPr>
          <w:p w14:paraId="4473E322" w14:textId="77777777" w:rsidR="00DF198B" w:rsidRDefault="00DF198B"/>
        </w:tc>
        <w:tc>
          <w:tcPr>
            <w:tcW w:w="6060" w:type="dxa"/>
            <w:shd w:val="clear" w:color="auto" w:fill="FFFFFF" w:themeFill="background1"/>
          </w:tcPr>
          <w:p w14:paraId="6CDACAF9" w14:textId="7DA0021C" w:rsidR="00ED51DD" w:rsidRDefault="00ED51DD" w:rsidP="00B71C6B">
            <w:pPr>
              <w:pStyle w:val="Heading2"/>
              <w:tabs>
                <w:tab w:val="left" w:pos="645"/>
                <w:tab w:val="center" w:pos="2997"/>
              </w:tabs>
              <w:rPr>
                <w:rFonts w:ascii="Times New Roman" w:hAnsi="Times New Roman" w:cs="Times New Roman"/>
                <w:bCs/>
              </w:rPr>
            </w:pPr>
            <w:r>
              <w:rPr>
                <w:rFonts w:ascii="Times New Roman" w:hAnsi="Times New Roman" w:cs="Times New Roman"/>
                <w:bCs/>
              </w:rPr>
              <w:t>BY</w:t>
            </w:r>
          </w:p>
          <w:p w14:paraId="32440D3B" w14:textId="39294D52" w:rsidR="00167CB7" w:rsidRDefault="00B71C6B" w:rsidP="00167CB7">
            <w:pPr>
              <w:pStyle w:val="Heading2"/>
              <w:tabs>
                <w:tab w:val="left" w:pos="645"/>
                <w:tab w:val="center" w:pos="2997"/>
              </w:tabs>
              <w:rPr>
                <w:rFonts w:ascii="Times New Roman" w:hAnsi="Times New Roman" w:cs="Times New Roman"/>
                <w:bCs/>
              </w:rPr>
            </w:pPr>
            <w:r>
              <w:rPr>
                <w:rFonts w:ascii="Times New Roman" w:hAnsi="Times New Roman" w:cs="Times New Roman"/>
                <w:bCs/>
              </w:rPr>
              <w:t xml:space="preserve">   </w:t>
            </w:r>
            <w:r w:rsidR="00ED51DD" w:rsidRPr="00ED51DD">
              <w:rPr>
                <w:rFonts w:ascii="Times New Roman" w:hAnsi="Times New Roman" w:cs="Times New Roman"/>
                <w:bCs/>
              </w:rPr>
              <w:t>Fantastic 4 (F4)</w:t>
            </w:r>
          </w:p>
          <w:p w14:paraId="498176E2" w14:textId="37B200F7" w:rsidR="00167CB7" w:rsidRPr="00B71C6B" w:rsidRDefault="00167CB7" w:rsidP="003E7317">
            <w:pPr>
              <w:pStyle w:val="ListParagraph"/>
              <w:numPr>
                <w:ilvl w:val="0"/>
                <w:numId w:val="1"/>
              </w:numPr>
              <w:rPr>
                <w:b/>
                <w:bCs/>
                <w:color w:val="27AAE1" w:themeColor="accent4"/>
              </w:rPr>
            </w:pPr>
            <w:r w:rsidRPr="00B71C6B">
              <w:rPr>
                <w:b/>
                <w:bCs/>
                <w:color w:val="27AAE1" w:themeColor="accent4"/>
              </w:rPr>
              <w:t>Anas Norani</w:t>
            </w:r>
          </w:p>
          <w:p w14:paraId="42DBCA77" w14:textId="7B600664" w:rsidR="00167CB7" w:rsidRPr="00B71C6B" w:rsidRDefault="00167CB7" w:rsidP="003E7317">
            <w:pPr>
              <w:pStyle w:val="ListParagraph"/>
              <w:numPr>
                <w:ilvl w:val="0"/>
                <w:numId w:val="1"/>
              </w:numPr>
              <w:rPr>
                <w:b/>
                <w:bCs/>
                <w:color w:val="27AAE1" w:themeColor="accent4"/>
              </w:rPr>
            </w:pPr>
            <w:r w:rsidRPr="00B71C6B">
              <w:rPr>
                <w:b/>
                <w:bCs/>
                <w:color w:val="27AAE1" w:themeColor="accent4"/>
              </w:rPr>
              <w:t>Hanan Majeed</w:t>
            </w:r>
          </w:p>
          <w:p w14:paraId="55D1BEC2" w14:textId="5F65BBC5" w:rsidR="00167CB7" w:rsidRPr="00B71C6B" w:rsidRDefault="00167CB7" w:rsidP="003E7317">
            <w:pPr>
              <w:pStyle w:val="ListParagraph"/>
              <w:numPr>
                <w:ilvl w:val="0"/>
                <w:numId w:val="1"/>
              </w:numPr>
              <w:rPr>
                <w:b/>
                <w:bCs/>
                <w:color w:val="27AAE1" w:themeColor="accent4"/>
              </w:rPr>
            </w:pPr>
            <w:r w:rsidRPr="00B71C6B">
              <w:rPr>
                <w:b/>
                <w:bCs/>
                <w:color w:val="27AAE1" w:themeColor="accent4"/>
              </w:rPr>
              <w:t>Noor Ul Saba</w:t>
            </w:r>
          </w:p>
          <w:p w14:paraId="1235EC93" w14:textId="77777777" w:rsidR="00DF198B" w:rsidRPr="00B71C6B" w:rsidRDefault="00167CB7" w:rsidP="003E7317">
            <w:pPr>
              <w:pStyle w:val="ListParagraph"/>
              <w:numPr>
                <w:ilvl w:val="0"/>
                <w:numId w:val="1"/>
              </w:numPr>
              <w:rPr>
                <w:b/>
                <w:bCs/>
                <w:color w:val="27AAE1" w:themeColor="accent4"/>
              </w:rPr>
            </w:pPr>
            <w:r w:rsidRPr="00B71C6B">
              <w:rPr>
                <w:b/>
                <w:bCs/>
                <w:color w:val="27AAE1" w:themeColor="accent4"/>
              </w:rPr>
              <w:t>Hamna Shah</w:t>
            </w:r>
          </w:p>
          <w:p w14:paraId="6F97332C" w14:textId="77777777" w:rsidR="00B71C6B" w:rsidRDefault="00B71C6B" w:rsidP="00167CB7">
            <w:pPr>
              <w:jc w:val="center"/>
              <w:rPr>
                <w:b/>
                <w:bCs/>
              </w:rPr>
            </w:pPr>
          </w:p>
          <w:p w14:paraId="0620FA15" w14:textId="77777777" w:rsidR="00B71C6B" w:rsidRPr="00B71C6B" w:rsidRDefault="00B71C6B" w:rsidP="00B71C6B">
            <w:pPr>
              <w:jc w:val="center"/>
              <w:rPr>
                <w:rFonts w:ascii="Arial Rounded MT Bold" w:hAnsi="Arial Rounded MT Bold"/>
                <w:b/>
                <w:bCs/>
                <w:sz w:val="32"/>
                <w:szCs w:val="32"/>
              </w:rPr>
            </w:pPr>
            <w:r w:rsidRPr="00B71C6B">
              <w:rPr>
                <w:rFonts w:ascii="Arial Rounded MT Bold" w:hAnsi="Arial Rounded MT Bold"/>
                <w:b/>
                <w:bCs/>
                <w:sz w:val="32"/>
                <w:szCs w:val="32"/>
              </w:rPr>
              <w:t>BSDS-02-A</w:t>
            </w:r>
          </w:p>
          <w:p w14:paraId="222F2812" w14:textId="77777777" w:rsidR="00B71C6B" w:rsidRDefault="00B71C6B" w:rsidP="00167CB7">
            <w:pPr>
              <w:jc w:val="center"/>
              <w:rPr>
                <w:b/>
                <w:bCs/>
              </w:rPr>
            </w:pPr>
          </w:p>
          <w:p w14:paraId="2CDD79D3" w14:textId="4EF7C463" w:rsidR="00167CB7" w:rsidRPr="00167CB7" w:rsidRDefault="00167CB7" w:rsidP="00167CB7">
            <w:pPr>
              <w:jc w:val="center"/>
              <w:rPr>
                <w:b/>
                <w:bCs/>
              </w:rPr>
            </w:pPr>
          </w:p>
        </w:tc>
        <w:tc>
          <w:tcPr>
            <w:tcW w:w="2427" w:type="dxa"/>
            <w:gridSpan w:val="4"/>
          </w:tcPr>
          <w:p w14:paraId="479771C3" w14:textId="77777777" w:rsidR="00DF198B" w:rsidRDefault="00DF198B"/>
        </w:tc>
      </w:tr>
      <w:tr w:rsidR="00DF198B" w14:paraId="45EC9EF1" w14:textId="77777777" w:rsidTr="008F506C">
        <w:trPr>
          <w:trHeight w:val="6301"/>
        </w:trPr>
        <w:tc>
          <w:tcPr>
            <w:tcW w:w="2421" w:type="dxa"/>
            <w:gridSpan w:val="4"/>
          </w:tcPr>
          <w:p w14:paraId="0C3F1E93" w14:textId="77777777" w:rsidR="00DF198B" w:rsidRDefault="00DF198B" w:rsidP="00DF198B">
            <w:pPr>
              <w:jc w:val="center"/>
            </w:pPr>
          </w:p>
        </w:tc>
        <w:tc>
          <w:tcPr>
            <w:tcW w:w="6060" w:type="dxa"/>
            <w:tcBorders>
              <w:bottom w:val="single" w:sz="18" w:space="0" w:color="476166" w:themeColor="accent1"/>
            </w:tcBorders>
            <w:shd w:val="clear" w:color="auto" w:fill="FFFFFF" w:themeFill="background1"/>
          </w:tcPr>
          <w:p w14:paraId="6C84AA9E" w14:textId="0E29758E" w:rsidR="00DF198B" w:rsidRPr="00DF198B" w:rsidRDefault="00ED51DD" w:rsidP="00874FE7">
            <w:pPr>
              <w:pStyle w:val="Heading3"/>
            </w:pPr>
            <w:r>
              <w:t xml:space="preserve">DECEMBER </w:t>
            </w:r>
            <w:r w:rsidR="00B723DA">
              <w:t>26</w:t>
            </w:r>
            <w:r>
              <w:t>, 2024</w:t>
            </w:r>
          </w:p>
          <w:p w14:paraId="38925899" w14:textId="77777777" w:rsidR="00874FE7" w:rsidRPr="00DF198B" w:rsidRDefault="003E7317" w:rsidP="00874FE7">
            <w:pPr>
              <w:pStyle w:val="Heading3"/>
            </w:pPr>
            <w:sdt>
              <w:sdtPr>
                <w:id w:val="-1516760087"/>
                <w:placeholder>
                  <w:docPart w:val="30D181DF32764CD1B57746D20D78BC33"/>
                </w:placeholder>
                <w:temporary/>
                <w:showingPlcHdr/>
                <w15:appearance w15:val="hidden"/>
              </w:sdtPr>
              <w:sdtEndPr/>
              <w:sdtContent>
                <w:r w:rsidR="00874FE7" w:rsidRPr="00DF198B">
                  <w:t>—</w:t>
                </w:r>
              </w:sdtContent>
            </w:sdt>
          </w:p>
          <w:p w14:paraId="615DC052" w14:textId="0D4E77D1" w:rsidR="00DF198B" w:rsidRPr="00B71C6B" w:rsidRDefault="00ED51DD" w:rsidP="00874FE7">
            <w:pPr>
              <w:pStyle w:val="Heading3"/>
              <w:rPr>
                <w:color w:val="0081B3" w:themeColor="accent6" w:themeShade="BF"/>
              </w:rPr>
            </w:pPr>
            <w:r w:rsidRPr="00B71C6B">
              <w:rPr>
                <w:color w:val="0081B3" w:themeColor="accent6" w:themeShade="BF"/>
              </w:rPr>
              <w:t>FUNDAMENTALS OF COMPUTER PROGRAMMING</w:t>
            </w:r>
          </w:p>
          <w:p w14:paraId="64A7E25A" w14:textId="77777777" w:rsidR="00DF198B" w:rsidRPr="00DF198B" w:rsidRDefault="003E7317" w:rsidP="00874FE7">
            <w:pPr>
              <w:pStyle w:val="Heading3"/>
            </w:pPr>
            <w:sdt>
              <w:sdtPr>
                <w:id w:val="1492440299"/>
                <w:placeholder>
                  <w:docPart w:val="431ED52DD33E4CC1B959462D6920586F"/>
                </w:placeholder>
                <w:temporary/>
                <w:showingPlcHdr/>
                <w15:appearance w15:val="hidden"/>
              </w:sdtPr>
              <w:sdtEndPr/>
              <w:sdtContent>
                <w:r w:rsidR="00874FE7" w:rsidRPr="00DF198B">
                  <w:t>—</w:t>
                </w:r>
              </w:sdtContent>
            </w:sdt>
          </w:p>
          <w:p w14:paraId="17A38B5D" w14:textId="68C9E2E5" w:rsidR="00DF198B" w:rsidRPr="00533F30" w:rsidRDefault="00ED51DD" w:rsidP="00874FE7">
            <w:pPr>
              <w:pStyle w:val="Heading3"/>
              <w:rPr>
                <w:color w:val="223C56" w:themeColor="accent5" w:themeShade="40"/>
              </w:rPr>
            </w:pPr>
            <w:r w:rsidRPr="00533F30">
              <w:rPr>
                <w:color w:val="223C56" w:themeColor="accent5" w:themeShade="40"/>
              </w:rPr>
              <w:t>PROF. ARHAM MUSLIM</w:t>
            </w:r>
          </w:p>
          <w:p w14:paraId="78261B24" w14:textId="77777777" w:rsidR="00DF198B" w:rsidRPr="00DF198B" w:rsidRDefault="00DF198B" w:rsidP="00DF198B"/>
        </w:tc>
        <w:tc>
          <w:tcPr>
            <w:tcW w:w="2427" w:type="dxa"/>
            <w:gridSpan w:val="4"/>
          </w:tcPr>
          <w:p w14:paraId="68EC224C" w14:textId="77777777" w:rsidR="00DF198B" w:rsidRDefault="00DF198B" w:rsidP="00DF198B">
            <w:pPr>
              <w:jc w:val="center"/>
            </w:pPr>
          </w:p>
        </w:tc>
      </w:tr>
      <w:tr w:rsidR="004450B4" w14:paraId="30DD7FD0" w14:textId="77777777" w:rsidTr="008F506C">
        <w:trPr>
          <w:trHeight w:val="239"/>
        </w:trPr>
        <w:tc>
          <w:tcPr>
            <w:tcW w:w="2363" w:type="dxa"/>
            <w:gridSpan w:val="3"/>
          </w:tcPr>
          <w:p w14:paraId="0CEBF2A9" w14:textId="77777777" w:rsidR="004450B4" w:rsidRDefault="004450B4"/>
        </w:tc>
        <w:tc>
          <w:tcPr>
            <w:tcW w:w="6187" w:type="dxa"/>
            <w:gridSpan w:val="3"/>
          </w:tcPr>
          <w:p w14:paraId="52C8F883" w14:textId="77777777" w:rsidR="004450B4" w:rsidRDefault="004450B4"/>
        </w:tc>
        <w:tc>
          <w:tcPr>
            <w:tcW w:w="2358" w:type="dxa"/>
            <w:gridSpan w:val="3"/>
          </w:tcPr>
          <w:p w14:paraId="02F29F7F" w14:textId="77777777" w:rsidR="004450B4" w:rsidRDefault="004450B4" w:rsidP="004450B4"/>
        </w:tc>
      </w:tr>
    </w:tbl>
    <w:p w14:paraId="43B8C11D" w14:textId="77777777" w:rsidR="00DF198B" w:rsidRDefault="00DF198B"/>
    <w:p w14:paraId="2B6A8760" w14:textId="77777777" w:rsidR="00533F30" w:rsidRDefault="00533F30" w:rsidP="00235C6E">
      <w:pPr>
        <w:pStyle w:val="Heading4"/>
        <w:tabs>
          <w:tab w:val="left" w:pos="3932"/>
        </w:tabs>
        <w:rPr>
          <w:rStyle w:val="Strong"/>
          <w:b/>
          <w:bCs w:val="0"/>
          <w:color w:val="0081B3" w:themeColor="accent6" w:themeShade="BF"/>
        </w:rPr>
      </w:pPr>
    </w:p>
    <w:p w14:paraId="282460F9" w14:textId="77777777" w:rsidR="00B723DA" w:rsidRPr="002B1FB9" w:rsidRDefault="00B723DA" w:rsidP="00B723DA">
      <w:pPr>
        <w:spacing w:before="100" w:beforeAutospacing="1" w:after="100" w:afterAutospacing="1"/>
        <w:jc w:val="center"/>
        <w:outlineLvl w:val="0"/>
        <w:rPr>
          <w:rFonts w:ascii="Times New Roman" w:eastAsia="Times New Roman" w:hAnsi="Times New Roman" w:cs="Times New Roman"/>
          <w:b/>
          <w:bCs/>
          <w:kern w:val="36"/>
          <w:sz w:val="48"/>
          <w:szCs w:val="48"/>
        </w:rPr>
      </w:pPr>
      <w:r w:rsidRPr="002B1FB9">
        <w:rPr>
          <w:rFonts w:ascii="Times New Roman" w:eastAsia="Times New Roman" w:hAnsi="Times New Roman" w:cs="Times New Roman"/>
          <w:b/>
          <w:bCs/>
          <w:kern w:val="36"/>
          <w:sz w:val="48"/>
          <w:szCs w:val="48"/>
        </w:rPr>
        <w:t>Spaceship Game Documentation</w:t>
      </w:r>
    </w:p>
    <w:p w14:paraId="16A8ED87" w14:textId="77777777" w:rsidR="00B723DA" w:rsidRPr="002B1FB9" w:rsidRDefault="00B723DA" w:rsidP="00B723DA">
      <w:pPr>
        <w:spacing w:before="100" w:beforeAutospacing="1" w:after="100" w:afterAutospacing="1"/>
        <w:jc w:val="center"/>
        <w:outlineLvl w:val="1"/>
        <w:rPr>
          <w:rFonts w:ascii="Times New Roman" w:eastAsia="Times New Roman" w:hAnsi="Times New Roman" w:cs="Times New Roman"/>
          <w:b/>
          <w:bCs/>
          <w:sz w:val="36"/>
          <w:szCs w:val="36"/>
        </w:rPr>
      </w:pPr>
      <w:r w:rsidRPr="002B1FB9">
        <w:rPr>
          <w:rFonts w:ascii="Times New Roman" w:eastAsia="Times New Roman" w:hAnsi="Times New Roman" w:cs="Times New Roman"/>
          <w:b/>
          <w:bCs/>
          <w:sz w:val="36"/>
          <w:szCs w:val="36"/>
        </w:rPr>
        <w:t>1. Project Overview</w:t>
      </w:r>
    </w:p>
    <w:p w14:paraId="69AD08F1"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Title: Spaceship Game</w:t>
      </w:r>
    </w:p>
    <w:p w14:paraId="2E3CE888"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Description:</w:t>
      </w:r>
    </w:p>
    <w:p w14:paraId="71B18138" w14:textId="77777777" w:rsidR="00B723DA" w:rsidRPr="002B1FB9" w:rsidRDefault="00B723DA" w:rsidP="00B723DA">
      <w:p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 xml:space="preserve">The </w:t>
      </w:r>
      <w:r w:rsidRPr="002B1FB9">
        <w:rPr>
          <w:rFonts w:ascii="Times New Roman" w:eastAsia="Times New Roman" w:hAnsi="Times New Roman" w:cs="Times New Roman"/>
          <w:b/>
          <w:bCs/>
        </w:rPr>
        <w:t>Spaceship Game</w:t>
      </w:r>
      <w:r w:rsidRPr="002B1FB9">
        <w:rPr>
          <w:rFonts w:ascii="Times New Roman" w:eastAsia="Times New Roman" w:hAnsi="Times New Roman" w:cs="Times New Roman"/>
        </w:rPr>
        <w:t xml:space="preserve"> is a 2D action-packed shooting game developed using the </w:t>
      </w:r>
      <w:r w:rsidRPr="002B1FB9">
        <w:rPr>
          <w:rFonts w:ascii="Times New Roman" w:eastAsia="Times New Roman" w:hAnsi="Times New Roman" w:cs="Times New Roman"/>
          <w:b/>
          <w:bCs/>
        </w:rPr>
        <w:t>SFML</w:t>
      </w:r>
      <w:r w:rsidRPr="002B1FB9">
        <w:rPr>
          <w:rFonts w:ascii="Times New Roman" w:eastAsia="Times New Roman" w:hAnsi="Times New Roman" w:cs="Times New Roman"/>
        </w:rPr>
        <w:t xml:space="preserve"> (Simple and Fast Multimedia Library) framework. The player controls a spaceship that navigates across the screen, shooting bullets to destroy waves of alien enemies while avoiding enemy fire. The game features a progression system, immersive sound effects, and shields to absorb damage. Players can enhance their experience by progressing through difficulty levels that introduce more enemies and challenging gameplay. The ultimate goal is to survive as long as possible while earning points.</w:t>
      </w:r>
    </w:p>
    <w:p w14:paraId="41B73D0D" w14:textId="77777777" w:rsidR="00B723DA" w:rsidRPr="002B1FB9" w:rsidRDefault="003E7317" w:rsidP="00B723DA">
      <w:pPr>
        <w:rPr>
          <w:rFonts w:ascii="Times New Roman" w:eastAsia="Times New Roman" w:hAnsi="Times New Roman" w:cs="Times New Roman"/>
        </w:rPr>
      </w:pPr>
      <w:r>
        <w:rPr>
          <w:rFonts w:ascii="Times New Roman" w:eastAsia="Times New Roman" w:hAnsi="Times New Roman" w:cs="Times New Roman"/>
        </w:rPr>
        <w:pict w14:anchorId="45F72252">
          <v:rect id="_x0000_i1026" style="width:0;height:1.5pt" o:hralign="center" o:hrstd="t" o:hr="t" fillcolor="#a0a0a0" stroked="f"/>
        </w:pict>
      </w:r>
    </w:p>
    <w:p w14:paraId="2DADF15E" w14:textId="77777777" w:rsidR="00B723DA" w:rsidRPr="002B1FB9" w:rsidRDefault="00B723DA" w:rsidP="00B723DA">
      <w:pPr>
        <w:spacing w:before="100" w:beforeAutospacing="1" w:after="100" w:afterAutospacing="1"/>
        <w:jc w:val="center"/>
        <w:outlineLvl w:val="1"/>
        <w:rPr>
          <w:rFonts w:ascii="Times New Roman" w:eastAsia="Times New Roman" w:hAnsi="Times New Roman" w:cs="Times New Roman"/>
          <w:b/>
          <w:bCs/>
          <w:sz w:val="36"/>
          <w:szCs w:val="36"/>
        </w:rPr>
      </w:pPr>
      <w:r w:rsidRPr="002B1FB9">
        <w:rPr>
          <w:rFonts w:ascii="Times New Roman" w:eastAsia="Times New Roman" w:hAnsi="Times New Roman" w:cs="Times New Roman"/>
          <w:b/>
          <w:bCs/>
          <w:sz w:val="36"/>
          <w:szCs w:val="36"/>
        </w:rPr>
        <w:t>2. Features</w:t>
      </w:r>
    </w:p>
    <w:p w14:paraId="05116E3B"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Core Features</w:t>
      </w:r>
    </w:p>
    <w:p w14:paraId="08BE8110" w14:textId="77777777" w:rsidR="00B723DA" w:rsidRPr="002B1FB9" w:rsidRDefault="00B723DA" w:rsidP="003E7317">
      <w:pPr>
        <w:numPr>
          <w:ilvl w:val="0"/>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Spaceship Control:</w:t>
      </w:r>
    </w:p>
    <w:p w14:paraId="0F69FC10"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The player can move the spaceship horizontally using the arrow keys (left) and (right) for precision control.</w:t>
      </w:r>
    </w:p>
    <w:p w14:paraId="6FF79C98"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The spaceship can shoot bullets using the ‘Spacebar’ key, launching projectiles that destroy enemies and interact with other objects in the game.</w:t>
      </w:r>
    </w:p>
    <w:p w14:paraId="093F688F" w14:textId="77777777" w:rsidR="00B723DA" w:rsidRPr="002B1FB9" w:rsidRDefault="00B723DA" w:rsidP="003E7317">
      <w:pPr>
        <w:numPr>
          <w:ilvl w:val="0"/>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Enemy Behavior:</w:t>
      </w:r>
    </w:p>
    <w:p w14:paraId="609AFACF"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 xml:space="preserve">Enemies are spawned </w:t>
      </w:r>
      <w:r>
        <w:rPr>
          <w:rFonts w:ascii="Times New Roman" w:eastAsia="Times New Roman" w:hAnsi="Times New Roman" w:cs="Times New Roman"/>
        </w:rPr>
        <w:t xml:space="preserve">systematically </w:t>
      </w:r>
      <w:r w:rsidRPr="002B1FB9">
        <w:rPr>
          <w:rFonts w:ascii="Times New Roman" w:eastAsia="Times New Roman" w:hAnsi="Times New Roman" w:cs="Times New Roman"/>
        </w:rPr>
        <w:t>on the screen</w:t>
      </w:r>
      <w:r>
        <w:rPr>
          <w:rFonts w:ascii="Times New Roman" w:eastAsia="Times New Roman" w:hAnsi="Times New Roman" w:cs="Times New Roman"/>
        </w:rPr>
        <w:t>.</w:t>
      </w:r>
    </w:p>
    <w:p w14:paraId="3494AE44"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Enemies shoot bullets that aim at the player, and these bullets can damage the player’s spaceship.</w:t>
      </w:r>
    </w:p>
    <w:p w14:paraId="46EE4317"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Upon being destroyed, enemies respawn after a brief period, increasing in numbers as the game progresses.</w:t>
      </w:r>
    </w:p>
    <w:p w14:paraId="3D90A1C5" w14:textId="77777777" w:rsidR="00B723DA" w:rsidRPr="002B1FB9" w:rsidRDefault="00B723DA" w:rsidP="003E7317">
      <w:pPr>
        <w:numPr>
          <w:ilvl w:val="0"/>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Shields:</w:t>
      </w:r>
    </w:p>
    <w:p w14:paraId="709AE94A"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Players have access to shields</w:t>
      </w:r>
      <w:r>
        <w:rPr>
          <w:rFonts w:ascii="Times New Roman" w:eastAsia="Times New Roman" w:hAnsi="Times New Roman" w:cs="Times New Roman"/>
        </w:rPr>
        <w:t xml:space="preserve"> in higher levels</w:t>
      </w:r>
      <w:r w:rsidRPr="002B1FB9">
        <w:rPr>
          <w:rFonts w:ascii="Times New Roman" w:eastAsia="Times New Roman" w:hAnsi="Times New Roman" w:cs="Times New Roman"/>
        </w:rPr>
        <w:t xml:space="preserve"> that can absorb damage from enemy bullets.</w:t>
      </w:r>
    </w:p>
    <w:p w14:paraId="01F4BD37"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The shield has a limited number of hits</w:t>
      </w:r>
      <w:r>
        <w:rPr>
          <w:rFonts w:ascii="Times New Roman" w:eastAsia="Times New Roman" w:hAnsi="Times New Roman" w:cs="Times New Roman"/>
        </w:rPr>
        <w:t>. It slowly degenerates as it continues to being hit by the enemies.</w:t>
      </w:r>
    </w:p>
    <w:p w14:paraId="250B87E0" w14:textId="77777777" w:rsidR="00B723DA" w:rsidRPr="002B1FB9" w:rsidRDefault="00B723DA" w:rsidP="003E7317">
      <w:pPr>
        <w:numPr>
          <w:ilvl w:val="0"/>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Sound Effects and Music:</w:t>
      </w:r>
    </w:p>
    <w:p w14:paraId="46686C40"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Shooting Sound Effects:</w:t>
      </w:r>
      <w:r w:rsidRPr="002B1FB9">
        <w:rPr>
          <w:rFonts w:ascii="Times New Roman" w:eastAsia="Times New Roman" w:hAnsi="Times New Roman" w:cs="Times New Roman"/>
        </w:rPr>
        <w:t xml:space="preserve"> A distinct shooting sound plays whenever the player fires a bullet.</w:t>
      </w:r>
    </w:p>
    <w:p w14:paraId="2F0DB5DB"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Collision Sound Effects:</w:t>
      </w:r>
      <w:r w:rsidRPr="002B1FB9">
        <w:rPr>
          <w:rFonts w:ascii="Times New Roman" w:eastAsia="Times New Roman" w:hAnsi="Times New Roman" w:cs="Times New Roman"/>
        </w:rPr>
        <w:t xml:space="preserve"> Various collision sounds trigger when bullets hit enemies, enhancing the gaming experience.</w:t>
      </w:r>
    </w:p>
    <w:p w14:paraId="3C066DE6"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Background Music:</w:t>
      </w:r>
      <w:r w:rsidRPr="002B1FB9">
        <w:rPr>
          <w:rFonts w:ascii="Times New Roman" w:eastAsia="Times New Roman" w:hAnsi="Times New Roman" w:cs="Times New Roman"/>
        </w:rPr>
        <w:t xml:space="preserve"> Continuous, atmospheric background music plays throughout the game to immerse the player in the action.</w:t>
      </w:r>
    </w:p>
    <w:p w14:paraId="5DB2D423" w14:textId="77777777" w:rsidR="00B723DA" w:rsidRPr="002B1FB9" w:rsidRDefault="00B723DA" w:rsidP="003E7317">
      <w:pPr>
        <w:numPr>
          <w:ilvl w:val="0"/>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Difficulty Levels:</w:t>
      </w:r>
    </w:p>
    <w:p w14:paraId="30813CC6"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The game starts with an initial difficulty level but increases in difficulty as the player progresses.</w:t>
      </w:r>
    </w:p>
    <w:p w14:paraId="69054DA5"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As the difficulty rises, the number of enemies increases, and the frequency of enemy bullets escalates.</w:t>
      </w:r>
    </w:p>
    <w:p w14:paraId="0B80AB5B"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A prompt is displayed after specific game milestones, offering the player an option to increase the difficulty for higher rewards.</w:t>
      </w:r>
    </w:p>
    <w:p w14:paraId="623A7190" w14:textId="77777777" w:rsidR="00B723DA" w:rsidRPr="002B1FB9" w:rsidRDefault="00B723DA" w:rsidP="003E7317">
      <w:pPr>
        <w:numPr>
          <w:ilvl w:val="0"/>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lastRenderedPageBreak/>
        <w:t>Score Tracking:</w:t>
      </w:r>
    </w:p>
    <w:p w14:paraId="7723814B"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The game tracks the player’s score, reflecting the number of enemies destroyed and levels completed.</w:t>
      </w:r>
    </w:p>
    <w:p w14:paraId="28240E3D"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High Scores</w:t>
      </w:r>
      <w:r w:rsidRPr="002B1FB9">
        <w:rPr>
          <w:rFonts w:ascii="Times New Roman" w:eastAsia="Times New Roman" w:hAnsi="Times New Roman" w:cs="Times New Roman"/>
        </w:rPr>
        <w:t xml:space="preserve"> are saved in a file using </w:t>
      </w:r>
      <w:proofErr w:type="spellStart"/>
      <w:r w:rsidRPr="002B1FB9">
        <w:rPr>
          <w:rFonts w:ascii="Times New Roman" w:eastAsia="Times New Roman" w:hAnsi="Times New Roman" w:cs="Times New Roman"/>
          <w:b/>
          <w:bCs/>
        </w:rPr>
        <w:t>ifstream</w:t>
      </w:r>
      <w:proofErr w:type="spellEnd"/>
      <w:r w:rsidRPr="002B1FB9">
        <w:rPr>
          <w:rFonts w:ascii="Times New Roman" w:eastAsia="Times New Roman" w:hAnsi="Times New Roman" w:cs="Times New Roman"/>
        </w:rPr>
        <w:t xml:space="preserve"> and </w:t>
      </w:r>
      <w:proofErr w:type="spellStart"/>
      <w:r w:rsidRPr="002B1FB9">
        <w:rPr>
          <w:rFonts w:ascii="Times New Roman" w:eastAsia="Times New Roman" w:hAnsi="Times New Roman" w:cs="Times New Roman"/>
          <w:b/>
          <w:bCs/>
        </w:rPr>
        <w:t>ofstream</w:t>
      </w:r>
      <w:proofErr w:type="spellEnd"/>
      <w:r w:rsidRPr="002B1FB9">
        <w:rPr>
          <w:rFonts w:ascii="Times New Roman" w:eastAsia="Times New Roman" w:hAnsi="Times New Roman" w:cs="Times New Roman"/>
        </w:rPr>
        <w:t xml:space="preserve"> for file handling. The high score is loaded and updated whenever a player achieves a new high score.</w:t>
      </w:r>
    </w:p>
    <w:p w14:paraId="0A42F488" w14:textId="77777777" w:rsidR="00B723DA" w:rsidRPr="002B1FB9" w:rsidRDefault="00B723DA" w:rsidP="003E7317">
      <w:pPr>
        <w:numPr>
          <w:ilvl w:val="0"/>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User Interface:</w:t>
      </w:r>
    </w:p>
    <w:p w14:paraId="45ABCBFD"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 xml:space="preserve">The game features a clean, user-friendly menu system with options to: </w:t>
      </w:r>
    </w:p>
    <w:p w14:paraId="6ABD86CB" w14:textId="77777777" w:rsidR="00B723DA" w:rsidRPr="002B1FB9" w:rsidRDefault="00B723DA" w:rsidP="003E7317">
      <w:pPr>
        <w:numPr>
          <w:ilvl w:val="2"/>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Start a new game.</w:t>
      </w:r>
    </w:p>
    <w:p w14:paraId="03E90A71" w14:textId="77777777" w:rsidR="00B723DA" w:rsidRPr="002B1FB9" w:rsidRDefault="00B723DA" w:rsidP="003E7317">
      <w:pPr>
        <w:numPr>
          <w:ilvl w:val="2"/>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View the high scores.</w:t>
      </w:r>
    </w:p>
    <w:p w14:paraId="1E424BB9" w14:textId="77777777" w:rsidR="00B723DA" w:rsidRPr="002B1FB9" w:rsidRDefault="00B723DA" w:rsidP="003E7317">
      <w:pPr>
        <w:numPr>
          <w:ilvl w:val="2"/>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See game credits.</w:t>
      </w:r>
    </w:p>
    <w:p w14:paraId="705FB44C" w14:textId="77777777" w:rsidR="00B723DA" w:rsidRPr="002B1FB9" w:rsidRDefault="00B723DA" w:rsidP="003E7317">
      <w:pPr>
        <w:numPr>
          <w:ilvl w:val="2"/>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Quit the game.</w:t>
      </w:r>
    </w:p>
    <w:p w14:paraId="2294BB60" w14:textId="77777777" w:rsidR="00B723DA" w:rsidRDefault="00B723DA" w:rsidP="003E7317">
      <w:pPr>
        <w:numPr>
          <w:ilvl w:val="1"/>
          <w:numId w:val="1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The score display during gameplay shows the player’s current score and the high score achieved.</w:t>
      </w:r>
    </w:p>
    <w:p w14:paraId="3EE51DC7" w14:textId="77777777" w:rsidR="00B723DA" w:rsidRPr="002B1FB9" w:rsidRDefault="00B723DA" w:rsidP="003E7317">
      <w:pPr>
        <w:numPr>
          <w:ilvl w:val="1"/>
          <w:numId w:val="11"/>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After ending a game the player’s score is displayed along with the instructions to restart the game (press ‘R’) or Quit the game (press ‘Q’</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Level up the game (press ‘L’) or return to main menu (press ‘M’).</w:t>
      </w:r>
    </w:p>
    <w:p w14:paraId="76B43534" w14:textId="77777777" w:rsidR="00B723DA" w:rsidRPr="002B1FB9" w:rsidRDefault="003E7317" w:rsidP="00B723DA">
      <w:pPr>
        <w:rPr>
          <w:rFonts w:ascii="Times New Roman" w:eastAsia="Times New Roman" w:hAnsi="Times New Roman" w:cs="Times New Roman"/>
        </w:rPr>
      </w:pPr>
      <w:r>
        <w:rPr>
          <w:rFonts w:ascii="Times New Roman" w:eastAsia="Times New Roman" w:hAnsi="Times New Roman" w:cs="Times New Roman"/>
        </w:rPr>
        <w:pict w14:anchorId="34EC759D">
          <v:rect id="_x0000_i1027" style="width:0;height:1.5pt" o:hralign="center" o:hrstd="t" o:hr="t" fillcolor="#a0a0a0" stroked="f"/>
        </w:pict>
      </w:r>
    </w:p>
    <w:p w14:paraId="7A6A0AE4" w14:textId="3B4B0EF6" w:rsidR="00B723DA" w:rsidRDefault="00B723DA" w:rsidP="00B723DA">
      <w:pPr>
        <w:spacing w:before="100" w:beforeAutospacing="1" w:after="100" w:afterAutospacing="1"/>
        <w:jc w:val="center"/>
        <w:outlineLvl w:val="1"/>
        <w:rPr>
          <w:rFonts w:ascii="Times New Roman" w:eastAsia="Times New Roman" w:hAnsi="Times New Roman" w:cs="Times New Roman"/>
          <w:b/>
          <w:bCs/>
          <w:sz w:val="36"/>
          <w:szCs w:val="36"/>
        </w:rPr>
      </w:pPr>
      <w:r w:rsidRPr="002B1FB9">
        <w:rPr>
          <w:rFonts w:ascii="Times New Roman" w:eastAsia="Times New Roman" w:hAnsi="Times New Roman" w:cs="Times New Roman"/>
          <w:b/>
          <w:bCs/>
          <w:sz w:val="36"/>
          <w:szCs w:val="36"/>
        </w:rPr>
        <w:t>3.</w:t>
      </w:r>
      <w:r>
        <w:rPr>
          <w:rFonts w:ascii="Times New Roman" w:eastAsia="Times New Roman" w:hAnsi="Times New Roman" w:cs="Times New Roman"/>
          <w:b/>
          <w:bCs/>
          <w:sz w:val="36"/>
          <w:szCs w:val="36"/>
        </w:rPr>
        <w:t xml:space="preserve"> MODULES</w:t>
      </w:r>
    </w:p>
    <w:p w14:paraId="5130C889" w14:textId="77777777" w:rsidR="00B723DA" w:rsidRPr="002B1FB9" w:rsidRDefault="00B723DA" w:rsidP="00B723DA">
      <w:pPr>
        <w:spacing w:before="100" w:beforeAutospacing="1" w:after="100" w:afterAutospacing="1"/>
        <w:outlineLvl w:val="1"/>
        <w:rPr>
          <w:rFonts w:ascii="Times New Roman" w:eastAsia="Times New Roman" w:hAnsi="Times New Roman" w:cs="Times New Roman"/>
          <w:b/>
          <w:bCs/>
          <w:sz w:val="36"/>
          <w:szCs w:val="36"/>
        </w:rPr>
      </w:pPr>
      <w:r w:rsidRPr="002B1FB9">
        <w:rPr>
          <w:rFonts w:ascii="Times New Roman" w:eastAsia="Times New Roman" w:hAnsi="Times New Roman" w:cs="Times New Roman"/>
          <w:b/>
          <w:bCs/>
          <w:sz w:val="36"/>
          <w:szCs w:val="36"/>
        </w:rPr>
        <w:t>Classes and Their Responsibilities</w:t>
      </w:r>
    </w:p>
    <w:p w14:paraId="578A0569"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3.1 Spaceship Class</w:t>
      </w:r>
    </w:p>
    <w:p w14:paraId="64FE7E96" w14:textId="77777777" w:rsidR="00B723DA" w:rsidRPr="002B1FB9" w:rsidRDefault="00B723DA" w:rsidP="003E7317">
      <w:pPr>
        <w:numPr>
          <w:ilvl w:val="0"/>
          <w:numId w:val="12"/>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Purpose:</w:t>
      </w:r>
      <w:r w:rsidRPr="002B1FB9">
        <w:rPr>
          <w:rFonts w:ascii="Times New Roman" w:eastAsia="Times New Roman" w:hAnsi="Times New Roman" w:cs="Times New Roman"/>
        </w:rPr>
        <w:t xml:space="preserve"> Represents the player’s spaceship.</w:t>
      </w:r>
    </w:p>
    <w:p w14:paraId="124B1A7C" w14:textId="77777777" w:rsidR="00B723DA" w:rsidRPr="002B1FB9" w:rsidRDefault="00B723DA" w:rsidP="003E7317">
      <w:pPr>
        <w:numPr>
          <w:ilvl w:val="0"/>
          <w:numId w:val="12"/>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Responsibilities:</w:t>
      </w:r>
      <w:r w:rsidRPr="002B1FB9">
        <w:rPr>
          <w:rFonts w:ascii="Times New Roman" w:eastAsia="Times New Roman" w:hAnsi="Times New Roman" w:cs="Times New Roman"/>
        </w:rPr>
        <w:t xml:space="preserve"> </w:t>
      </w:r>
    </w:p>
    <w:p w14:paraId="6643C04A" w14:textId="77777777" w:rsidR="00B723DA" w:rsidRPr="002B1FB9" w:rsidRDefault="00B723DA" w:rsidP="003E7317">
      <w:pPr>
        <w:numPr>
          <w:ilvl w:val="1"/>
          <w:numId w:val="12"/>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Handles spaceship movement (left and right).</w:t>
      </w:r>
    </w:p>
    <w:p w14:paraId="5034CE65" w14:textId="77777777" w:rsidR="00B723DA" w:rsidRPr="002B1FB9" w:rsidRDefault="00B723DA" w:rsidP="003E7317">
      <w:pPr>
        <w:numPr>
          <w:ilvl w:val="1"/>
          <w:numId w:val="12"/>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Manages the shooting mechanism, firing bullets at enemies.</w:t>
      </w:r>
    </w:p>
    <w:p w14:paraId="14DEC7AB" w14:textId="77777777" w:rsidR="00B723DA" w:rsidRPr="002B1FB9" w:rsidRDefault="00B723DA" w:rsidP="003E7317">
      <w:pPr>
        <w:numPr>
          <w:ilvl w:val="1"/>
          <w:numId w:val="12"/>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Draws the spaceship</w:t>
      </w:r>
      <w:r>
        <w:rPr>
          <w:rFonts w:ascii="Times New Roman" w:eastAsia="Times New Roman" w:hAnsi="Times New Roman" w:cs="Times New Roman"/>
        </w:rPr>
        <w:t>(body, left and right wings, and nose)</w:t>
      </w:r>
      <w:r w:rsidRPr="002B1FB9">
        <w:rPr>
          <w:rFonts w:ascii="Times New Roman" w:eastAsia="Times New Roman" w:hAnsi="Times New Roman" w:cs="Times New Roman"/>
        </w:rPr>
        <w:t xml:space="preserve"> to the screen at its current position.</w:t>
      </w:r>
    </w:p>
    <w:p w14:paraId="419EAFD5"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3.2 Bullet Class</w:t>
      </w:r>
    </w:p>
    <w:p w14:paraId="7FCC4781" w14:textId="77777777" w:rsidR="00B723DA" w:rsidRPr="002B1FB9" w:rsidRDefault="00B723DA" w:rsidP="003E7317">
      <w:pPr>
        <w:numPr>
          <w:ilvl w:val="0"/>
          <w:numId w:val="13"/>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Purpose:</w:t>
      </w:r>
      <w:r w:rsidRPr="002B1FB9">
        <w:rPr>
          <w:rFonts w:ascii="Times New Roman" w:eastAsia="Times New Roman" w:hAnsi="Times New Roman" w:cs="Times New Roman"/>
        </w:rPr>
        <w:t xml:space="preserve"> Represents the bullets fired by the spaceship.</w:t>
      </w:r>
    </w:p>
    <w:p w14:paraId="5AE02ADB" w14:textId="77777777" w:rsidR="00B723DA" w:rsidRPr="002B1FB9" w:rsidRDefault="00B723DA" w:rsidP="003E7317">
      <w:pPr>
        <w:numPr>
          <w:ilvl w:val="0"/>
          <w:numId w:val="13"/>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Responsibilities:</w:t>
      </w:r>
      <w:r w:rsidRPr="002B1FB9">
        <w:rPr>
          <w:rFonts w:ascii="Times New Roman" w:eastAsia="Times New Roman" w:hAnsi="Times New Roman" w:cs="Times New Roman"/>
        </w:rPr>
        <w:t xml:space="preserve"> </w:t>
      </w:r>
    </w:p>
    <w:p w14:paraId="64D8EB4C" w14:textId="77777777" w:rsidR="00B723DA" w:rsidRPr="002B1FB9" w:rsidRDefault="00B723DA" w:rsidP="003E7317">
      <w:pPr>
        <w:numPr>
          <w:ilvl w:val="1"/>
          <w:numId w:val="13"/>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Handles the movement of bullets across the screen.</w:t>
      </w:r>
    </w:p>
    <w:p w14:paraId="70C7B758" w14:textId="77777777" w:rsidR="00B723DA" w:rsidRPr="002B1FB9" w:rsidRDefault="00B723DA" w:rsidP="003E7317">
      <w:pPr>
        <w:numPr>
          <w:ilvl w:val="1"/>
          <w:numId w:val="13"/>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Detects collisions with enemies or shields.</w:t>
      </w:r>
    </w:p>
    <w:p w14:paraId="38D1AB06" w14:textId="77777777" w:rsidR="00B723DA" w:rsidRPr="002B1FB9" w:rsidRDefault="00B723DA" w:rsidP="003E7317">
      <w:pPr>
        <w:numPr>
          <w:ilvl w:val="1"/>
          <w:numId w:val="13"/>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Draws the bullet on the screen as it moves.</w:t>
      </w:r>
    </w:p>
    <w:p w14:paraId="5E9AC8FD"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 xml:space="preserve">3.3 </w:t>
      </w:r>
      <w:proofErr w:type="spellStart"/>
      <w:r w:rsidRPr="002B1FB9">
        <w:rPr>
          <w:rFonts w:ascii="Times New Roman" w:eastAsia="Times New Roman" w:hAnsi="Times New Roman" w:cs="Times New Roman"/>
          <w:b/>
          <w:bCs/>
          <w:sz w:val="27"/>
          <w:szCs w:val="27"/>
        </w:rPr>
        <w:t>EnemyBullet</w:t>
      </w:r>
      <w:proofErr w:type="spellEnd"/>
      <w:r w:rsidRPr="002B1FB9">
        <w:rPr>
          <w:rFonts w:ascii="Times New Roman" w:eastAsia="Times New Roman" w:hAnsi="Times New Roman" w:cs="Times New Roman"/>
          <w:b/>
          <w:bCs/>
          <w:sz w:val="27"/>
          <w:szCs w:val="27"/>
        </w:rPr>
        <w:t xml:space="preserve"> Class</w:t>
      </w:r>
    </w:p>
    <w:p w14:paraId="731D7A82" w14:textId="77777777" w:rsidR="00B723DA" w:rsidRPr="002B1FB9" w:rsidRDefault="00B723DA" w:rsidP="003E7317">
      <w:pPr>
        <w:numPr>
          <w:ilvl w:val="0"/>
          <w:numId w:val="14"/>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Purpose:</w:t>
      </w:r>
      <w:r w:rsidRPr="002B1FB9">
        <w:rPr>
          <w:rFonts w:ascii="Times New Roman" w:eastAsia="Times New Roman" w:hAnsi="Times New Roman" w:cs="Times New Roman"/>
        </w:rPr>
        <w:t xml:space="preserve"> Represents the bullets fired by enemies.</w:t>
      </w:r>
    </w:p>
    <w:p w14:paraId="4CF1BCF2" w14:textId="77777777" w:rsidR="00B723DA" w:rsidRPr="002B1FB9" w:rsidRDefault="00B723DA" w:rsidP="003E7317">
      <w:pPr>
        <w:numPr>
          <w:ilvl w:val="0"/>
          <w:numId w:val="14"/>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Responsibilities:</w:t>
      </w:r>
      <w:r w:rsidRPr="002B1FB9">
        <w:rPr>
          <w:rFonts w:ascii="Times New Roman" w:eastAsia="Times New Roman" w:hAnsi="Times New Roman" w:cs="Times New Roman"/>
        </w:rPr>
        <w:t xml:space="preserve"> </w:t>
      </w:r>
    </w:p>
    <w:p w14:paraId="70EA6328" w14:textId="77777777" w:rsidR="00B723DA" w:rsidRPr="002B1FB9" w:rsidRDefault="00B723DA" w:rsidP="003E7317">
      <w:pPr>
        <w:numPr>
          <w:ilvl w:val="1"/>
          <w:numId w:val="14"/>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Handles the movement of enemy bullets toward the player.</w:t>
      </w:r>
    </w:p>
    <w:p w14:paraId="6AEAEE2A" w14:textId="77777777" w:rsidR="00B723DA" w:rsidRPr="002B1FB9" w:rsidRDefault="00B723DA" w:rsidP="003E7317">
      <w:pPr>
        <w:numPr>
          <w:ilvl w:val="1"/>
          <w:numId w:val="14"/>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Checks for collisions with the player or the spaceship’s shield.</w:t>
      </w:r>
    </w:p>
    <w:p w14:paraId="51BFAC2E"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3.4 Alien Class</w:t>
      </w:r>
    </w:p>
    <w:p w14:paraId="413D4258" w14:textId="77777777" w:rsidR="00B723DA" w:rsidRPr="002B1FB9" w:rsidRDefault="00B723DA" w:rsidP="003E7317">
      <w:pPr>
        <w:numPr>
          <w:ilvl w:val="0"/>
          <w:numId w:val="15"/>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Purpose:</w:t>
      </w:r>
      <w:r w:rsidRPr="002B1FB9">
        <w:rPr>
          <w:rFonts w:ascii="Times New Roman" w:eastAsia="Times New Roman" w:hAnsi="Times New Roman" w:cs="Times New Roman"/>
        </w:rPr>
        <w:t xml:space="preserve"> Represents the alien enemies.</w:t>
      </w:r>
    </w:p>
    <w:p w14:paraId="6626F771" w14:textId="77777777" w:rsidR="00B723DA" w:rsidRPr="002B1FB9" w:rsidRDefault="00B723DA" w:rsidP="003E7317">
      <w:pPr>
        <w:numPr>
          <w:ilvl w:val="0"/>
          <w:numId w:val="15"/>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Responsibilities:</w:t>
      </w:r>
      <w:r w:rsidRPr="002B1FB9">
        <w:rPr>
          <w:rFonts w:ascii="Times New Roman" w:eastAsia="Times New Roman" w:hAnsi="Times New Roman" w:cs="Times New Roman"/>
        </w:rPr>
        <w:t xml:space="preserve"> </w:t>
      </w:r>
    </w:p>
    <w:p w14:paraId="7FEFA335" w14:textId="77777777" w:rsidR="00B723DA" w:rsidRPr="002B1FB9" w:rsidRDefault="00B723DA" w:rsidP="003E7317">
      <w:pPr>
        <w:numPr>
          <w:ilvl w:val="1"/>
          <w:numId w:val="15"/>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Controls enemy behavior, including movement patterns and shooting.</w:t>
      </w:r>
    </w:p>
    <w:p w14:paraId="27551D72" w14:textId="77777777" w:rsidR="00B723DA" w:rsidRPr="002B1FB9" w:rsidRDefault="00B723DA" w:rsidP="003E7317">
      <w:pPr>
        <w:numPr>
          <w:ilvl w:val="1"/>
          <w:numId w:val="15"/>
        </w:numPr>
        <w:spacing w:before="100" w:beforeAutospacing="1" w:after="100" w:afterAutospacing="1"/>
        <w:rPr>
          <w:rFonts w:ascii="Times New Roman" w:eastAsia="Times New Roman" w:hAnsi="Times New Roman" w:cs="Times New Roman"/>
        </w:rPr>
      </w:pPr>
      <w:proofErr w:type="gramStart"/>
      <w:r w:rsidRPr="002B1FB9">
        <w:rPr>
          <w:rFonts w:ascii="Times New Roman" w:eastAsia="Times New Roman" w:hAnsi="Times New Roman" w:cs="Times New Roman"/>
        </w:rPr>
        <w:lastRenderedPageBreak/>
        <w:t>Spawns</w:t>
      </w:r>
      <w:proofErr w:type="gramEnd"/>
      <w:r w:rsidRPr="002B1FB9">
        <w:rPr>
          <w:rFonts w:ascii="Times New Roman" w:eastAsia="Times New Roman" w:hAnsi="Times New Roman" w:cs="Times New Roman"/>
        </w:rPr>
        <w:t xml:space="preserve"> new enemies after destruction.</w:t>
      </w:r>
    </w:p>
    <w:p w14:paraId="07575531" w14:textId="77777777" w:rsidR="00B723DA" w:rsidRPr="002B1FB9" w:rsidRDefault="00B723DA" w:rsidP="003E7317">
      <w:pPr>
        <w:numPr>
          <w:ilvl w:val="1"/>
          <w:numId w:val="15"/>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Implements the respawn mechanism and increases the challenge as the game progresses.</w:t>
      </w:r>
    </w:p>
    <w:p w14:paraId="3C6BE3CF"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3.5 Shield Class</w:t>
      </w:r>
    </w:p>
    <w:p w14:paraId="120F6015" w14:textId="77777777" w:rsidR="00B723DA" w:rsidRPr="002B1FB9" w:rsidRDefault="00B723DA" w:rsidP="003E7317">
      <w:pPr>
        <w:numPr>
          <w:ilvl w:val="0"/>
          <w:numId w:val="16"/>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Purpose:</w:t>
      </w:r>
      <w:r w:rsidRPr="002B1FB9">
        <w:rPr>
          <w:rFonts w:ascii="Times New Roman" w:eastAsia="Times New Roman" w:hAnsi="Times New Roman" w:cs="Times New Roman"/>
        </w:rPr>
        <w:t xml:space="preserve"> Represents the player’s shield.</w:t>
      </w:r>
    </w:p>
    <w:p w14:paraId="72E5BDF9" w14:textId="77777777" w:rsidR="00B723DA" w:rsidRPr="002B1FB9" w:rsidRDefault="00B723DA" w:rsidP="003E7317">
      <w:pPr>
        <w:numPr>
          <w:ilvl w:val="0"/>
          <w:numId w:val="16"/>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Responsibilities:</w:t>
      </w:r>
      <w:r w:rsidRPr="002B1FB9">
        <w:rPr>
          <w:rFonts w:ascii="Times New Roman" w:eastAsia="Times New Roman" w:hAnsi="Times New Roman" w:cs="Times New Roman"/>
        </w:rPr>
        <w:t xml:space="preserve"> </w:t>
      </w:r>
    </w:p>
    <w:p w14:paraId="72B5EA12" w14:textId="77777777" w:rsidR="00B723DA" w:rsidRPr="002B1FB9" w:rsidRDefault="00B723DA" w:rsidP="003E7317">
      <w:pPr>
        <w:numPr>
          <w:ilvl w:val="1"/>
          <w:numId w:val="16"/>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Manages shield health, allowing it to absorb damage.</w:t>
      </w:r>
    </w:p>
    <w:p w14:paraId="47E1B50A" w14:textId="77777777" w:rsidR="00B723DA" w:rsidRPr="002B1FB9" w:rsidRDefault="00B723DA" w:rsidP="003E7317">
      <w:pPr>
        <w:numPr>
          <w:ilvl w:val="1"/>
          <w:numId w:val="16"/>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Draws the shield representation on the screen.</w:t>
      </w:r>
    </w:p>
    <w:p w14:paraId="38EB2E41"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3.6 Button Class</w:t>
      </w:r>
    </w:p>
    <w:p w14:paraId="315A437D" w14:textId="77777777" w:rsidR="00B723DA" w:rsidRPr="002B1FB9" w:rsidRDefault="00B723DA" w:rsidP="003E7317">
      <w:pPr>
        <w:numPr>
          <w:ilvl w:val="0"/>
          <w:numId w:val="17"/>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Purpose:</w:t>
      </w:r>
      <w:r w:rsidRPr="002B1FB9">
        <w:rPr>
          <w:rFonts w:ascii="Times New Roman" w:eastAsia="Times New Roman" w:hAnsi="Times New Roman" w:cs="Times New Roman"/>
        </w:rPr>
        <w:t xml:space="preserve"> Represents interactive buttons in the UI.</w:t>
      </w:r>
    </w:p>
    <w:p w14:paraId="6EDBDE03" w14:textId="77777777" w:rsidR="00B723DA" w:rsidRPr="002B1FB9" w:rsidRDefault="00B723DA" w:rsidP="003E7317">
      <w:pPr>
        <w:numPr>
          <w:ilvl w:val="0"/>
          <w:numId w:val="17"/>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Responsibilities:</w:t>
      </w:r>
      <w:r w:rsidRPr="002B1FB9">
        <w:rPr>
          <w:rFonts w:ascii="Times New Roman" w:eastAsia="Times New Roman" w:hAnsi="Times New Roman" w:cs="Times New Roman"/>
        </w:rPr>
        <w:t xml:space="preserve"> </w:t>
      </w:r>
    </w:p>
    <w:p w14:paraId="03E0FD7F" w14:textId="77777777" w:rsidR="00B723DA" w:rsidRPr="002B1FB9" w:rsidRDefault="00B723DA" w:rsidP="003E7317">
      <w:pPr>
        <w:numPr>
          <w:ilvl w:val="1"/>
          <w:numId w:val="17"/>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Handles drawing of buttons for the main menu</w:t>
      </w:r>
      <w:r>
        <w:rPr>
          <w:rFonts w:ascii="Times New Roman" w:eastAsia="Times New Roman" w:hAnsi="Times New Roman" w:cs="Times New Roman"/>
        </w:rPr>
        <w:t xml:space="preserve"> (Start, Credits, High Score and Quit) </w:t>
      </w:r>
      <w:r w:rsidRPr="002B1FB9">
        <w:rPr>
          <w:rFonts w:ascii="Times New Roman" w:eastAsia="Times New Roman" w:hAnsi="Times New Roman" w:cs="Times New Roman"/>
        </w:rPr>
        <w:t>and other UI components.</w:t>
      </w:r>
    </w:p>
    <w:p w14:paraId="6969B3E5" w14:textId="77777777" w:rsidR="00B723DA" w:rsidRPr="002B1FB9" w:rsidRDefault="00B723DA" w:rsidP="003E7317">
      <w:pPr>
        <w:numPr>
          <w:ilvl w:val="1"/>
          <w:numId w:val="17"/>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Detects user interaction, such as</w:t>
      </w:r>
      <w:r>
        <w:rPr>
          <w:rFonts w:ascii="Times New Roman" w:eastAsia="Times New Roman" w:hAnsi="Times New Roman" w:cs="Times New Roman"/>
        </w:rPr>
        <w:t xml:space="preserve"> </w:t>
      </w:r>
      <w:r w:rsidRPr="002B1FB9">
        <w:rPr>
          <w:rFonts w:ascii="Times New Roman" w:eastAsia="Times New Roman" w:hAnsi="Times New Roman" w:cs="Times New Roman"/>
        </w:rPr>
        <w:t>key presses.</w:t>
      </w:r>
    </w:p>
    <w:p w14:paraId="17275254"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3.7 Game Logic Functions</w:t>
      </w:r>
    </w:p>
    <w:p w14:paraId="5A8E16D6" w14:textId="77777777" w:rsidR="00B723DA" w:rsidRPr="002B1FB9" w:rsidRDefault="00B723DA" w:rsidP="003E7317">
      <w:pPr>
        <w:numPr>
          <w:ilvl w:val="0"/>
          <w:numId w:val="18"/>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Purpose:</w:t>
      </w:r>
      <w:r w:rsidRPr="002B1FB9">
        <w:rPr>
          <w:rFonts w:ascii="Times New Roman" w:eastAsia="Times New Roman" w:hAnsi="Times New Roman" w:cs="Times New Roman"/>
        </w:rPr>
        <w:t xml:space="preserve"> Manages the core logic of the game.</w:t>
      </w:r>
    </w:p>
    <w:p w14:paraId="180F0409" w14:textId="77777777" w:rsidR="00B723DA" w:rsidRPr="002B1FB9" w:rsidRDefault="00B723DA" w:rsidP="003E7317">
      <w:pPr>
        <w:numPr>
          <w:ilvl w:val="0"/>
          <w:numId w:val="18"/>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Responsibilities:</w:t>
      </w:r>
      <w:r w:rsidRPr="002B1FB9">
        <w:rPr>
          <w:rFonts w:ascii="Times New Roman" w:eastAsia="Times New Roman" w:hAnsi="Times New Roman" w:cs="Times New Roman"/>
        </w:rPr>
        <w:t xml:space="preserve"> </w:t>
      </w:r>
    </w:p>
    <w:p w14:paraId="131A7D27" w14:textId="77777777" w:rsidR="00B723DA" w:rsidRPr="002B1FB9" w:rsidRDefault="00B723DA" w:rsidP="003E7317">
      <w:pPr>
        <w:numPr>
          <w:ilvl w:val="1"/>
          <w:numId w:val="18"/>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Collision detection between bullets, shields, and enemies.</w:t>
      </w:r>
    </w:p>
    <w:p w14:paraId="7A3FF743" w14:textId="77777777" w:rsidR="00B723DA" w:rsidRPr="002B1FB9" w:rsidRDefault="00B723DA" w:rsidP="003E7317">
      <w:pPr>
        <w:numPr>
          <w:ilvl w:val="1"/>
          <w:numId w:val="18"/>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Updates game state such as score and enemy positions.</w:t>
      </w:r>
    </w:p>
    <w:p w14:paraId="02FDCB17" w14:textId="77777777" w:rsidR="00B723DA" w:rsidRPr="002B1FB9" w:rsidRDefault="00B723DA" w:rsidP="003E7317">
      <w:pPr>
        <w:numPr>
          <w:ilvl w:val="1"/>
          <w:numId w:val="18"/>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Manages transitions between different game states, including game-over conditions and restart.</w:t>
      </w:r>
    </w:p>
    <w:p w14:paraId="5D64EDAC" w14:textId="77777777" w:rsidR="00B723DA" w:rsidRPr="002B1FB9" w:rsidRDefault="003E7317" w:rsidP="00B723DA">
      <w:pPr>
        <w:rPr>
          <w:rFonts w:ascii="Times New Roman" w:eastAsia="Times New Roman" w:hAnsi="Times New Roman" w:cs="Times New Roman"/>
        </w:rPr>
      </w:pPr>
      <w:r>
        <w:rPr>
          <w:rFonts w:ascii="Times New Roman" w:eastAsia="Times New Roman" w:hAnsi="Times New Roman" w:cs="Times New Roman"/>
        </w:rPr>
        <w:pict w14:anchorId="6E68C8FF">
          <v:rect id="_x0000_i1028" style="width:0;height:1.5pt" o:hralign="center" o:hrstd="t" o:hr="t" fillcolor="#a0a0a0" stroked="f"/>
        </w:pict>
      </w:r>
    </w:p>
    <w:p w14:paraId="03FEC1CC" w14:textId="77777777" w:rsidR="00B723DA" w:rsidRPr="002B1FB9" w:rsidRDefault="00B723DA" w:rsidP="00B723DA">
      <w:pPr>
        <w:spacing w:before="100" w:beforeAutospacing="1" w:after="100" w:afterAutospacing="1"/>
        <w:jc w:val="center"/>
        <w:outlineLvl w:val="1"/>
        <w:rPr>
          <w:rFonts w:ascii="Times New Roman" w:eastAsia="Times New Roman" w:hAnsi="Times New Roman" w:cs="Times New Roman"/>
          <w:b/>
          <w:bCs/>
          <w:sz w:val="36"/>
          <w:szCs w:val="36"/>
        </w:rPr>
      </w:pPr>
      <w:r w:rsidRPr="002B1FB9">
        <w:rPr>
          <w:rFonts w:ascii="Times New Roman" w:eastAsia="Times New Roman" w:hAnsi="Times New Roman" w:cs="Times New Roman"/>
          <w:b/>
          <w:bCs/>
          <w:sz w:val="36"/>
          <w:szCs w:val="36"/>
        </w:rPr>
        <w:t>4. Difficulty Levels Implementation</w:t>
      </w:r>
    </w:p>
    <w:p w14:paraId="5F5D5F36"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4.1 Game Progression System</w:t>
      </w:r>
    </w:p>
    <w:p w14:paraId="1C1A8BFC" w14:textId="77777777" w:rsidR="00B723DA" w:rsidRDefault="00B723DA" w:rsidP="00B723DA">
      <w:p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 xml:space="preserve">The game starts at an easy difficulty level but gradually increases the challenge as the player advances. </w:t>
      </w:r>
    </w:p>
    <w:p w14:paraId="41791591" w14:textId="77777777" w:rsidR="00B723DA" w:rsidRPr="002B1FB9" w:rsidRDefault="00B723DA" w:rsidP="00B723DA">
      <w:p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Functionality:</w:t>
      </w:r>
      <w:r w:rsidRPr="002B1FB9">
        <w:rPr>
          <w:rFonts w:ascii="Times New Roman" w:eastAsia="Times New Roman" w:hAnsi="Times New Roman" w:cs="Times New Roman"/>
        </w:rPr>
        <w:t xml:space="preserve"> </w:t>
      </w:r>
    </w:p>
    <w:p w14:paraId="5D3D3F67" w14:textId="77777777" w:rsidR="00B723DA" w:rsidRPr="002B1FB9" w:rsidRDefault="00B723DA" w:rsidP="003E7317">
      <w:pPr>
        <w:numPr>
          <w:ilvl w:val="1"/>
          <w:numId w:val="19"/>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Difficulty Upgrade Mechanism:</w:t>
      </w:r>
      <w:r w:rsidRPr="002B1FB9">
        <w:rPr>
          <w:rFonts w:ascii="Times New Roman" w:eastAsia="Times New Roman" w:hAnsi="Times New Roman" w:cs="Times New Roman"/>
        </w:rPr>
        <w:t xml:space="preserve"> After every few levels, the player is prompted to increase the difficulty level. The difficulty upgrade introduces more enemies and faster gameplay.</w:t>
      </w:r>
    </w:p>
    <w:p w14:paraId="11B6498F" w14:textId="77777777" w:rsidR="00B723DA" w:rsidRPr="002B1FB9" w:rsidRDefault="00B723DA" w:rsidP="003E7317">
      <w:pPr>
        <w:numPr>
          <w:ilvl w:val="1"/>
          <w:numId w:val="19"/>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The player can choose to stay at the current level or opt for a more challenging one for higher rewards.</w:t>
      </w:r>
    </w:p>
    <w:p w14:paraId="19309F16" w14:textId="77777777" w:rsidR="00B723DA" w:rsidRPr="002B1FB9" w:rsidRDefault="003E7317" w:rsidP="00B723DA">
      <w:pPr>
        <w:rPr>
          <w:rFonts w:ascii="Times New Roman" w:eastAsia="Times New Roman" w:hAnsi="Times New Roman" w:cs="Times New Roman"/>
        </w:rPr>
      </w:pPr>
      <w:r>
        <w:rPr>
          <w:rFonts w:ascii="Times New Roman" w:eastAsia="Times New Roman" w:hAnsi="Times New Roman" w:cs="Times New Roman"/>
        </w:rPr>
        <w:pict w14:anchorId="44F3CAFC">
          <v:rect id="_x0000_i1029" style="width:0;height:1.5pt" o:hralign="center" o:hrstd="t" o:hr="t" fillcolor="#a0a0a0" stroked="f"/>
        </w:pict>
      </w:r>
    </w:p>
    <w:p w14:paraId="7953C1F1" w14:textId="77777777" w:rsidR="00B723DA" w:rsidRPr="002B1FB9" w:rsidRDefault="00B723DA" w:rsidP="00B723DA">
      <w:pPr>
        <w:spacing w:before="100" w:beforeAutospacing="1" w:after="100" w:afterAutospacing="1"/>
        <w:jc w:val="center"/>
        <w:outlineLvl w:val="1"/>
        <w:rPr>
          <w:rFonts w:ascii="Times New Roman" w:eastAsia="Times New Roman" w:hAnsi="Times New Roman" w:cs="Times New Roman"/>
          <w:b/>
          <w:bCs/>
          <w:sz w:val="36"/>
          <w:szCs w:val="36"/>
        </w:rPr>
      </w:pPr>
      <w:r w:rsidRPr="002B1FB9">
        <w:rPr>
          <w:rFonts w:ascii="Times New Roman" w:eastAsia="Times New Roman" w:hAnsi="Times New Roman" w:cs="Times New Roman"/>
          <w:b/>
          <w:bCs/>
          <w:sz w:val="36"/>
          <w:szCs w:val="36"/>
        </w:rPr>
        <w:t>5. Sound Effects and Music</w:t>
      </w:r>
    </w:p>
    <w:p w14:paraId="1D44282C"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5.1 Shooting Sound:</w:t>
      </w:r>
    </w:p>
    <w:p w14:paraId="5AC5EFEE" w14:textId="77777777" w:rsidR="00B723DA" w:rsidRPr="002B1FB9" w:rsidRDefault="00B723DA" w:rsidP="003E7317">
      <w:pPr>
        <w:numPr>
          <w:ilvl w:val="0"/>
          <w:numId w:val="20"/>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A shooting sound is played whenever the player presses the fire button (Spacebar). This adds a satisfying auditory cue to the player's actions.</w:t>
      </w:r>
    </w:p>
    <w:p w14:paraId="76927664"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lastRenderedPageBreak/>
        <w:t>5.2 Collision Sounds:</w:t>
      </w:r>
    </w:p>
    <w:p w14:paraId="6BD4E0F9" w14:textId="77777777" w:rsidR="00B723DA" w:rsidRPr="002B1FB9" w:rsidRDefault="00B723DA" w:rsidP="003E7317">
      <w:pPr>
        <w:numPr>
          <w:ilvl w:val="0"/>
          <w:numId w:val="21"/>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Different sounds are played depending on the collision type. When bullets hit enemies or shields, a distinct sound is triggered to signify damage.</w:t>
      </w:r>
    </w:p>
    <w:p w14:paraId="60C79A08"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5.3 Background Music:</w:t>
      </w:r>
    </w:p>
    <w:p w14:paraId="646CFC32" w14:textId="77777777" w:rsidR="00B723DA" w:rsidRPr="002B1FB9" w:rsidRDefault="00B723DA" w:rsidP="003E7317">
      <w:pPr>
        <w:numPr>
          <w:ilvl w:val="0"/>
          <w:numId w:val="22"/>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The game plays continuous, non-distracting background music throughout the session, enhancing the gaming experience and maintaining immersion.</w:t>
      </w:r>
    </w:p>
    <w:p w14:paraId="4413FB75" w14:textId="77777777" w:rsidR="00B723DA" w:rsidRPr="002B1FB9" w:rsidRDefault="003E7317" w:rsidP="00B723DA">
      <w:pPr>
        <w:rPr>
          <w:rFonts w:ascii="Times New Roman" w:eastAsia="Times New Roman" w:hAnsi="Times New Roman" w:cs="Times New Roman"/>
        </w:rPr>
      </w:pPr>
      <w:r>
        <w:rPr>
          <w:rFonts w:ascii="Times New Roman" w:eastAsia="Times New Roman" w:hAnsi="Times New Roman" w:cs="Times New Roman"/>
        </w:rPr>
        <w:pict w14:anchorId="57BEF233">
          <v:rect id="_x0000_i1030" style="width:0;height:1.5pt" o:hralign="center" o:hrstd="t" o:hr="t" fillcolor="#a0a0a0" stroked="f"/>
        </w:pict>
      </w:r>
    </w:p>
    <w:p w14:paraId="4DA2838E" w14:textId="77777777" w:rsidR="00B723DA" w:rsidRPr="002B1FB9" w:rsidRDefault="00B723DA" w:rsidP="00B723DA">
      <w:pPr>
        <w:spacing w:before="100" w:beforeAutospacing="1" w:after="100" w:afterAutospacing="1"/>
        <w:jc w:val="center"/>
        <w:outlineLvl w:val="1"/>
        <w:rPr>
          <w:rFonts w:ascii="Times New Roman" w:eastAsia="Times New Roman" w:hAnsi="Times New Roman" w:cs="Times New Roman"/>
          <w:b/>
          <w:bCs/>
          <w:sz w:val="36"/>
          <w:szCs w:val="36"/>
        </w:rPr>
      </w:pPr>
      <w:r w:rsidRPr="002B1FB9">
        <w:rPr>
          <w:rFonts w:ascii="Times New Roman" w:eastAsia="Times New Roman" w:hAnsi="Times New Roman" w:cs="Times New Roman"/>
          <w:b/>
          <w:bCs/>
          <w:sz w:val="36"/>
          <w:szCs w:val="36"/>
        </w:rPr>
        <w:t>6. Key Functions</w:t>
      </w:r>
    </w:p>
    <w:p w14:paraId="6E9DC66F"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 xml:space="preserve">6.1 </w:t>
      </w:r>
      <w:proofErr w:type="spellStart"/>
      <w:r w:rsidRPr="002B1FB9">
        <w:rPr>
          <w:rFonts w:ascii="Times New Roman" w:eastAsia="Times New Roman" w:hAnsi="Times New Roman" w:cs="Times New Roman"/>
          <w:b/>
          <w:bCs/>
          <w:sz w:val="27"/>
          <w:szCs w:val="27"/>
        </w:rPr>
        <w:t>loadHighScore</w:t>
      </w:r>
      <w:proofErr w:type="spellEnd"/>
      <w:r w:rsidRPr="002B1FB9">
        <w:rPr>
          <w:rFonts w:ascii="Times New Roman" w:eastAsia="Times New Roman" w:hAnsi="Times New Roman" w:cs="Times New Roman"/>
          <w:b/>
          <w:bCs/>
          <w:sz w:val="27"/>
          <w:szCs w:val="27"/>
        </w:rPr>
        <w:t>()</w:t>
      </w:r>
    </w:p>
    <w:p w14:paraId="35D28716" w14:textId="77777777" w:rsidR="00B723DA" w:rsidRPr="002B1FB9" w:rsidRDefault="00B723DA" w:rsidP="003E7317">
      <w:pPr>
        <w:numPr>
          <w:ilvl w:val="0"/>
          <w:numId w:val="23"/>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Purpose:</w:t>
      </w:r>
      <w:r w:rsidRPr="002B1FB9">
        <w:rPr>
          <w:rFonts w:ascii="Times New Roman" w:eastAsia="Times New Roman" w:hAnsi="Times New Roman" w:cs="Times New Roman"/>
        </w:rPr>
        <w:t xml:space="preserve"> Loads the saved high score from a file to track player progress.</w:t>
      </w:r>
    </w:p>
    <w:p w14:paraId="68952D15" w14:textId="77777777" w:rsidR="00B723DA" w:rsidRPr="002B1FB9" w:rsidRDefault="00B723DA" w:rsidP="003E7317">
      <w:pPr>
        <w:numPr>
          <w:ilvl w:val="0"/>
          <w:numId w:val="23"/>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Implementation:</w:t>
      </w:r>
      <w:r w:rsidRPr="002B1FB9">
        <w:rPr>
          <w:rFonts w:ascii="Times New Roman" w:eastAsia="Times New Roman" w:hAnsi="Times New Roman" w:cs="Times New Roman"/>
        </w:rPr>
        <w:t xml:space="preserve"> Reads from a file using </w:t>
      </w:r>
      <w:proofErr w:type="spellStart"/>
      <w:r w:rsidRPr="002B1FB9">
        <w:rPr>
          <w:rFonts w:ascii="Courier New" w:eastAsia="Times New Roman" w:hAnsi="Courier New" w:cs="Courier New"/>
          <w:sz w:val="20"/>
          <w:szCs w:val="20"/>
        </w:rPr>
        <w:t>ifstream</w:t>
      </w:r>
      <w:proofErr w:type="spellEnd"/>
      <w:r w:rsidRPr="002B1FB9">
        <w:rPr>
          <w:rFonts w:ascii="Times New Roman" w:eastAsia="Times New Roman" w:hAnsi="Times New Roman" w:cs="Times New Roman"/>
        </w:rPr>
        <w:t xml:space="preserve"> to retrieve and display the stored high score.</w:t>
      </w:r>
    </w:p>
    <w:p w14:paraId="3DEF7384"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 xml:space="preserve">6.2 </w:t>
      </w:r>
      <w:proofErr w:type="spellStart"/>
      <w:r w:rsidRPr="002B1FB9">
        <w:rPr>
          <w:rFonts w:ascii="Times New Roman" w:eastAsia="Times New Roman" w:hAnsi="Times New Roman" w:cs="Times New Roman"/>
          <w:b/>
          <w:bCs/>
          <w:sz w:val="27"/>
          <w:szCs w:val="27"/>
        </w:rPr>
        <w:t>saveHighScore</w:t>
      </w:r>
      <w:proofErr w:type="spellEnd"/>
      <w:r w:rsidRPr="002B1FB9">
        <w:rPr>
          <w:rFonts w:ascii="Times New Roman" w:eastAsia="Times New Roman" w:hAnsi="Times New Roman" w:cs="Times New Roman"/>
          <w:b/>
          <w:bCs/>
          <w:sz w:val="27"/>
          <w:szCs w:val="27"/>
        </w:rPr>
        <w:t>()</w:t>
      </w:r>
    </w:p>
    <w:p w14:paraId="262F7695" w14:textId="77777777" w:rsidR="00B723DA" w:rsidRPr="002B1FB9" w:rsidRDefault="00B723DA" w:rsidP="003E7317">
      <w:pPr>
        <w:numPr>
          <w:ilvl w:val="0"/>
          <w:numId w:val="24"/>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Purpose:</w:t>
      </w:r>
      <w:r w:rsidRPr="002B1FB9">
        <w:rPr>
          <w:rFonts w:ascii="Times New Roman" w:eastAsia="Times New Roman" w:hAnsi="Times New Roman" w:cs="Times New Roman"/>
        </w:rPr>
        <w:t xml:space="preserve"> Saves the current score as the new high score if it exceeds the previous one.</w:t>
      </w:r>
    </w:p>
    <w:p w14:paraId="05E4EDA0" w14:textId="77777777" w:rsidR="00B723DA" w:rsidRPr="002B1FB9" w:rsidRDefault="00B723DA" w:rsidP="003E7317">
      <w:pPr>
        <w:numPr>
          <w:ilvl w:val="0"/>
          <w:numId w:val="24"/>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Implementation:</w:t>
      </w:r>
      <w:r w:rsidRPr="002B1FB9">
        <w:rPr>
          <w:rFonts w:ascii="Times New Roman" w:eastAsia="Times New Roman" w:hAnsi="Times New Roman" w:cs="Times New Roman"/>
        </w:rPr>
        <w:t xml:space="preserve"> Writes the new high score to a file using </w:t>
      </w:r>
      <w:proofErr w:type="spellStart"/>
      <w:r w:rsidRPr="002B1FB9">
        <w:rPr>
          <w:rFonts w:ascii="Courier New" w:eastAsia="Times New Roman" w:hAnsi="Courier New" w:cs="Courier New"/>
          <w:sz w:val="20"/>
          <w:szCs w:val="20"/>
        </w:rPr>
        <w:t>ofstream</w:t>
      </w:r>
      <w:proofErr w:type="spellEnd"/>
      <w:r w:rsidRPr="002B1FB9">
        <w:rPr>
          <w:rFonts w:ascii="Times New Roman" w:eastAsia="Times New Roman" w:hAnsi="Times New Roman" w:cs="Times New Roman"/>
        </w:rPr>
        <w:t xml:space="preserve"> to ensure it is persistent.</w:t>
      </w:r>
    </w:p>
    <w:p w14:paraId="3A7CCF25"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6.3 checkBulletShieldCollisions()</w:t>
      </w:r>
    </w:p>
    <w:p w14:paraId="612384DF" w14:textId="77777777" w:rsidR="00B723DA" w:rsidRPr="002B1FB9" w:rsidRDefault="00B723DA" w:rsidP="003E7317">
      <w:pPr>
        <w:numPr>
          <w:ilvl w:val="0"/>
          <w:numId w:val="25"/>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Purpose:</w:t>
      </w:r>
      <w:r w:rsidRPr="002B1FB9">
        <w:rPr>
          <w:rFonts w:ascii="Times New Roman" w:eastAsia="Times New Roman" w:hAnsi="Times New Roman" w:cs="Times New Roman"/>
        </w:rPr>
        <w:t xml:space="preserve"> Detects if a bullet has collided with the shield.</w:t>
      </w:r>
    </w:p>
    <w:p w14:paraId="2AAD5553" w14:textId="77777777" w:rsidR="00B723DA" w:rsidRPr="002B1FB9" w:rsidRDefault="00B723DA" w:rsidP="003E7317">
      <w:pPr>
        <w:numPr>
          <w:ilvl w:val="0"/>
          <w:numId w:val="25"/>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Implementation:</w:t>
      </w:r>
      <w:r w:rsidRPr="002B1FB9">
        <w:rPr>
          <w:rFonts w:ascii="Times New Roman" w:eastAsia="Times New Roman" w:hAnsi="Times New Roman" w:cs="Times New Roman"/>
        </w:rPr>
        <w:t xml:space="preserve"> Checks if the bullet’s bounding box overlaps with the shield’s area, and reduces shield health upon collision.</w:t>
      </w:r>
    </w:p>
    <w:p w14:paraId="56AF23B9"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 xml:space="preserve">6.4 </w:t>
      </w:r>
      <w:proofErr w:type="spellStart"/>
      <w:r w:rsidRPr="002B1FB9">
        <w:rPr>
          <w:rFonts w:ascii="Times New Roman" w:eastAsia="Times New Roman" w:hAnsi="Times New Roman" w:cs="Times New Roman"/>
          <w:b/>
          <w:bCs/>
          <w:sz w:val="27"/>
          <w:szCs w:val="27"/>
        </w:rPr>
        <w:t>checkShieldEnemyBulletCollisions</w:t>
      </w:r>
      <w:proofErr w:type="spellEnd"/>
      <w:r w:rsidRPr="002B1FB9">
        <w:rPr>
          <w:rFonts w:ascii="Times New Roman" w:eastAsia="Times New Roman" w:hAnsi="Times New Roman" w:cs="Times New Roman"/>
          <w:b/>
          <w:bCs/>
          <w:sz w:val="27"/>
          <w:szCs w:val="27"/>
        </w:rPr>
        <w:t>()</w:t>
      </w:r>
    </w:p>
    <w:p w14:paraId="17FA507E" w14:textId="77777777" w:rsidR="00B723DA" w:rsidRPr="002B1FB9" w:rsidRDefault="00B723DA" w:rsidP="003E7317">
      <w:pPr>
        <w:numPr>
          <w:ilvl w:val="0"/>
          <w:numId w:val="26"/>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Purpose:</w:t>
      </w:r>
      <w:r w:rsidRPr="002B1FB9">
        <w:rPr>
          <w:rFonts w:ascii="Times New Roman" w:eastAsia="Times New Roman" w:hAnsi="Times New Roman" w:cs="Times New Roman"/>
        </w:rPr>
        <w:t xml:space="preserve"> Detects if an enemy bullet has collided with the player’s shield.</w:t>
      </w:r>
    </w:p>
    <w:p w14:paraId="78EEB4E8" w14:textId="77777777" w:rsidR="00B723DA" w:rsidRPr="002B1FB9" w:rsidRDefault="00B723DA" w:rsidP="003E7317">
      <w:pPr>
        <w:numPr>
          <w:ilvl w:val="0"/>
          <w:numId w:val="26"/>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Implementation:</w:t>
      </w:r>
      <w:r w:rsidRPr="002B1FB9">
        <w:rPr>
          <w:rFonts w:ascii="Times New Roman" w:eastAsia="Times New Roman" w:hAnsi="Times New Roman" w:cs="Times New Roman"/>
        </w:rPr>
        <w:t xml:space="preserve"> Similar to the bullet-shield collision detection but for enemy bullets.</w:t>
      </w:r>
    </w:p>
    <w:p w14:paraId="789F1EE4"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 xml:space="preserve">6.5 </w:t>
      </w:r>
      <w:proofErr w:type="spellStart"/>
      <w:r w:rsidRPr="002B1FB9">
        <w:rPr>
          <w:rFonts w:ascii="Times New Roman" w:eastAsia="Times New Roman" w:hAnsi="Times New Roman" w:cs="Times New Roman"/>
          <w:b/>
          <w:bCs/>
          <w:sz w:val="27"/>
          <w:szCs w:val="27"/>
        </w:rPr>
        <w:t>restartGame</w:t>
      </w:r>
      <w:proofErr w:type="spellEnd"/>
      <w:r w:rsidRPr="002B1FB9">
        <w:rPr>
          <w:rFonts w:ascii="Times New Roman" w:eastAsia="Times New Roman" w:hAnsi="Times New Roman" w:cs="Times New Roman"/>
          <w:b/>
          <w:bCs/>
          <w:sz w:val="27"/>
          <w:szCs w:val="27"/>
        </w:rPr>
        <w:t>()</w:t>
      </w:r>
    </w:p>
    <w:p w14:paraId="0B70FF5A" w14:textId="77777777" w:rsidR="00B723DA" w:rsidRPr="002B1FB9" w:rsidRDefault="00B723DA" w:rsidP="003E7317">
      <w:pPr>
        <w:numPr>
          <w:ilvl w:val="0"/>
          <w:numId w:val="27"/>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Purpose:</w:t>
      </w:r>
      <w:r w:rsidRPr="002B1FB9">
        <w:rPr>
          <w:rFonts w:ascii="Times New Roman" w:eastAsia="Times New Roman" w:hAnsi="Times New Roman" w:cs="Times New Roman"/>
        </w:rPr>
        <w:t xml:space="preserve"> Resets the game state to its initial conditions, such as resetting the spaceship, bullets, enemies, and score.</w:t>
      </w:r>
    </w:p>
    <w:p w14:paraId="0900D02D" w14:textId="77777777" w:rsidR="00B723DA" w:rsidRPr="002B1FB9" w:rsidRDefault="00B723DA" w:rsidP="003E7317">
      <w:pPr>
        <w:numPr>
          <w:ilvl w:val="0"/>
          <w:numId w:val="27"/>
        </w:num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b/>
          <w:bCs/>
        </w:rPr>
        <w:t>Implementation:</w:t>
      </w:r>
      <w:r w:rsidRPr="002B1FB9">
        <w:rPr>
          <w:rFonts w:ascii="Times New Roman" w:eastAsia="Times New Roman" w:hAnsi="Times New Roman" w:cs="Times New Roman"/>
        </w:rPr>
        <w:t xml:space="preserve"> Reinitializes all game variables and objects, allowing the player to start a fresh session.</w:t>
      </w:r>
    </w:p>
    <w:p w14:paraId="7F3F15D3" w14:textId="77777777" w:rsidR="00B723DA" w:rsidRPr="002B1FB9" w:rsidRDefault="003E7317" w:rsidP="00B723DA">
      <w:pPr>
        <w:rPr>
          <w:rFonts w:ascii="Times New Roman" w:eastAsia="Times New Roman" w:hAnsi="Times New Roman" w:cs="Times New Roman"/>
        </w:rPr>
      </w:pPr>
      <w:r>
        <w:rPr>
          <w:rFonts w:ascii="Times New Roman" w:eastAsia="Times New Roman" w:hAnsi="Times New Roman" w:cs="Times New Roman"/>
        </w:rPr>
        <w:pict w14:anchorId="535E6166">
          <v:rect id="_x0000_i1031" style="width:0;height:1.5pt" o:hralign="center" o:hrstd="t" o:hr="t" fillcolor="#a0a0a0" stroked="f"/>
        </w:pict>
      </w:r>
    </w:p>
    <w:p w14:paraId="32354ACC" w14:textId="77777777" w:rsidR="00B723DA" w:rsidRPr="002B1FB9" w:rsidRDefault="00B723DA" w:rsidP="00B723DA">
      <w:pPr>
        <w:spacing w:before="100" w:beforeAutospacing="1" w:after="100" w:afterAutospacing="1"/>
        <w:jc w:val="center"/>
        <w:outlineLvl w:val="1"/>
        <w:rPr>
          <w:rFonts w:ascii="Times New Roman" w:eastAsia="Times New Roman" w:hAnsi="Times New Roman" w:cs="Times New Roman"/>
          <w:b/>
          <w:bCs/>
          <w:sz w:val="36"/>
          <w:szCs w:val="36"/>
        </w:rPr>
      </w:pPr>
      <w:r w:rsidRPr="002B1FB9">
        <w:rPr>
          <w:rFonts w:ascii="Times New Roman" w:eastAsia="Times New Roman" w:hAnsi="Times New Roman" w:cs="Times New Roman"/>
          <w:b/>
          <w:bCs/>
          <w:sz w:val="36"/>
          <w:szCs w:val="36"/>
        </w:rPr>
        <w:t>7. User Interface</w:t>
      </w:r>
    </w:p>
    <w:p w14:paraId="4183336D"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7.1 Menu System:</w:t>
      </w:r>
    </w:p>
    <w:p w14:paraId="6158A2BB" w14:textId="77777777" w:rsidR="00B723DA" w:rsidRPr="002B1FB9" w:rsidRDefault="00B723DA" w:rsidP="00B723DA">
      <w:p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lastRenderedPageBreak/>
        <w:t>The main menu includes options to start the game, view high scores, check credits, and exit the game. Buttons are drawn on the screen, and users can interact with them using the</w:t>
      </w:r>
      <w:r>
        <w:rPr>
          <w:rFonts w:ascii="Times New Roman" w:eastAsia="Times New Roman" w:hAnsi="Times New Roman" w:cs="Times New Roman"/>
        </w:rPr>
        <w:t xml:space="preserve"> </w:t>
      </w:r>
      <w:r w:rsidRPr="002B1FB9">
        <w:rPr>
          <w:rFonts w:ascii="Times New Roman" w:eastAsia="Times New Roman" w:hAnsi="Times New Roman" w:cs="Times New Roman"/>
        </w:rPr>
        <w:t>keyboard.</w:t>
      </w:r>
    </w:p>
    <w:p w14:paraId="2067BA60"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 xml:space="preserve">7.2 </w:t>
      </w:r>
      <w:proofErr w:type="gramStart"/>
      <w:r w:rsidRPr="002B1FB9">
        <w:rPr>
          <w:rFonts w:ascii="Times New Roman" w:eastAsia="Times New Roman" w:hAnsi="Times New Roman" w:cs="Times New Roman"/>
          <w:b/>
          <w:bCs/>
          <w:sz w:val="27"/>
          <w:szCs w:val="27"/>
        </w:rPr>
        <w:t>Score</w:t>
      </w:r>
      <w:proofErr w:type="gramEnd"/>
      <w:r w:rsidRPr="002B1FB9">
        <w:rPr>
          <w:rFonts w:ascii="Times New Roman" w:eastAsia="Times New Roman" w:hAnsi="Times New Roman" w:cs="Times New Roman"/>
          <w:b/>
          <w:bCs/>
          <w:sz w:val="27"/>
          <w:szCs w:val="27"/>
        </w:rPr>
        <w:t xml:space="preserve"> Display:</w:t>
      </w:r>
    </w:p>
    <w:p w14:paraId="4665B191" w14:textId="77777777" w:rsidR="00B723DA" w:rsidRPr="002B1FB9" w:rsidRDefault="00B723DA" w:rsidP="00B723DA">
      <w:p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During gameplay, the current score</w:t>
      </w:r>
      <w:r>
        <w:rPr>
          <w:rFonts w:ascii="Times New Roman" w:eastAsia="Times New Roman" w:hAnsi="Times New Roman" w:cs="Times New Roman"/>
        </w:rPr>
        <w:t xml:space="preserve"> and high Score</w:t>
      </w:r>
      <w:r w:rsidRPr="002B1FB9">
        <w:rPr>
          <w:rFonts w:ascii="Times New Roman" w:eastAsia="Times New Roman" w:hAnsi="Times New Roman" w:cs="Times New Roman"/>
        </w:rPr>
        <w:t xml:space="preserve"> is displayed at the top of the screen, while the highest score is</w:t>
      </w:r>
      <w:r>
        <w:rPr>
          <w:rFonts w:ascii="Times New Roman" w:eastAsia="Times New Roman" w:hAnsi="Times New Roman" w:cs="Times New Roman"/>
        </w:rPr>
        <w:t xml:space="preserve"> also</w:t>
      </w:r>
      <w:r w:rsidRPr="002B1FB9">
        <w:rPr>
          <w:rFonts w:ascii="Times New Roman" w:eastAsia="Times New Roman" w:hAnsi="Times New Roman" w:cs="Times New Roman"/>
        </w:rPr>
        <w:t xml:space="preserve"> visible at the start</w:t>
      </w:r>
      <w:r>
        <w:rPr>
          <w:rFonts w:ascii="Times New Roman" w:eastAsia="Times New Roman" w:hAnsi="Times New Roman" w:cs="Times New Roman"/>
        </w:rPr>
        <w:t xml:space="preserve"> of game</w:t>
      </w:r>
      <w:r w:rsidRPr="002B1FB9">
        <w:rPr>
          <w:rFonts w:ascii="Times New Roman" w:eastAsia="Times New Roman" w:hAnsi="Times New Roman" w:cs="Times New Roman"/>
        </w:rPr>
        <w:t>. This gives the player feedback and encourages competition.</w:t>
      </w:r>
    </w:p>
    <w:p w14:paraId="4659E676" w14:textId="77777777" w:rsidR="00B723DA" w:rsidRPr="002B1FB9" w:rsidRDefault="003E7317" w:rsidP="00B723DA">
      <w:pPr>
        <w:rPr>
          <w:rFonts w:ascii="Times New Roman" w:eastAsia="Times New Roman" w:hAnsi="Times New Roman" w:cs="Times New Roman"/>
        </w:rPr>
      </w:pPr>
      <w:r>
        <w:rPr>
          <w:rFonts w:ascii="Times New Roman" w:eastAsia="Times New Roman" w:hAnsi="Times New Roman" w:cs="Times New Roman"/>
        </w:rPr>
        <w:pict w14:anchorId="66CB5BD8">
          <v:rect id="_x0000_i1032" style="width:0;height:1.5pt" o:hralign="center" o:hrstd="t" o:hr="t" fillcolor="#a0a0a0" stroked="f"/>
        </w:pict>
      </w:r>
    </w:p>
    <w:p w14:paraId="01EB0E18" w14:textId="77777777" w:rsidR="00B723DA" w:rsidRPr="002B1FB9" w:rsidRDefault="00B723DA" w:rsidP="00B723DA">
      <w:pPr>
        <w:spacing w:before="100" w:beforeAutospacing="1" w:after="100" w:afterAutospacing="1"/>
        <w:jc w:val="center"/>
        <w:outlineLvl w:val="1"/>
        <w:rPr>
          <w:rFonts w:ascii="Times New Roman" w:eastAsia="Times New Roman" w:hAnsi="Times New Roman" w:cs="Times New Roman"/>
          <w:b/>
          <w:bCs/>
          <w:sz w:val="36"/>
          <w:szCs w:val="36"/>
        </w:rPr>
      </w:pPr>
      <w:r w:rsidRPr="002B1FB9">
        <w:rPr>
          <w:rFonts w:ascii="Times New Roman" w:eastAsia="Times New Roman" w:hAnsi="Times New Roman" w:cs="Times New Roman"/>
          <w:b/>
          <w:bCs/>
          <w:sz w:val="36"/>
          <w:szCs w:val="36"/>
        </w:rPr>
        <w:t>8. Game Loop</w:t>
      </w:r>
    </w:p>
    <w:p w14:paraId="31885E4D"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8.1 Event Handling:</w:t>
      </w:r>
    </w:p>
    <w:p w14:paraId="57967090" w14:textId="77777777" w:rsidR="00B723DA" w:rsidRPr="002B1FB9" w:rsidRDefault="00B723DA" w:rsidP="00B723DA">
      <w:p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The game loop constantly checks for user input, including spaceship movement and bullet firing. Events such as key presses and mouse clicks are captured and processed accordingly.</w:t>
      </w:r>
    </w:p>
    <w:p w14:paraId="416924D2"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8.2 Game State Updates:</w:t>
      </w:r>
    </w:p>
    <w:p w14:paraId="79B66454" w14:textId="77777777" w:rsidR="00B723DA" w:rsidRPr="002B1FB9" w:rsidRDefault="00B723DA" w:rsidP="00B723DA">
      <w:p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The game state is updated at regular intervals. Positions of bullets, enemies, and the spaceship are recalculated, and collisions are checked.</w:t>
      </w:r>
    </w:p>
    <w:p w14:paraId="6533D4C3"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8.3 Rendering:</w:t>
      </w:r>
    </w:p>
    <w:p w14:paraId="10762C90" w14:textId="77777777" w:rsidR="00B723DA" w:rsidRPr="002B1FB9" w:rsidRDefault="00B723DA" w:rsidP="00B723DA">
      <w:p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The game screen is cleared and updated each frame, drawing all objects (spaceship, bullets, enemies, etc.) to their new positions. After rendering, the frame is displayed to the player.</w:t>
      </w:r>
    </w:p>
    <w:p w14:paraId="20983D1F" w14:textId="77777777" w:rsidR="00B723DA" w:rsidRPr="002B1FB9" w:rsidRDefault="003E7317" w:rsidP="00B723DA">
      <w:pPr>
        <w:rPr>
          <w:rFonts w:ascii="Times New Roman" w:eastAsia="Times New Roman" w:hAnsi="Times New Roman" w:cs="Times New Roman"/>
        </w:rPr>
      </w:pPr>
      <w:r>
        <w:rPr>
          <w:rFonts w:ascii="Times New Roman" w:eastAsia="Times New Roman" w:hAnsi="Times New Roman" w:cs="Times New Roman"/>
        </w:rPr>
        <w:pict w14:anchorId="228F6CD9">
          <v:rect id="_x0000_i1033" style="width:0;height:1.5pt" o:hralign="center" o:hrstd="t" o:hr="t" fillcolor="#a0a0a0" stroked="f"/>
        </w:pict>
      </w:r>
    </w:p>
    <w:p w14:paraId="0B6D9991" w14:textId="77777777" w:rsidR="00B723DA" w:rsidRPr="002B1FB9" w:rsidRDefault="00B723DA" w:rsidP="00B723DA">
      <w:pPr>
        <w:spacing w:before="100" w:beforeAutospacing="1" w:after="100" w:afterAutospacing="1"/>
        <w:jc w:val="center"/>
        <w:outlineLvl w:val="1"/>
        <w:rPr>
          <w:rFonts w:ascii="Times New Roman" w:eastAsia="Times New Roman" w:hAnsi="Times New Roman" w:cs="Times New Roman"/>
          <w:b/>
          <w:bCs/>
          <w:sz w:val="36"/>
          <w:szCs w:val="36"/>
        </w:rPr>
      </w:pPr>
      <w:r w:rsidRPr="002B1FB9">
        <w:rPr>
          <w:rFonts w:ascii="Times New Roman" w:eastAsia="Times New Roman" w:hAnsi="Times New Roman" w:cs="Times New Roman"/>
          <w:b/>
          <w:bCs/>
          <w:sz w:val="36"/>
          <w:szCs w:val="36"/>
        </w:rPr>
        <w:t>9. Conclusion</w:t>
      </w:r>
    </w:p>
    <w:p w14:paraId="06A91836" w14:textId="77777777" w:rsidR="00B723DA" w:rsidRPr="002B1FB9" w:rsidRDefault="00B723DA" w:rsidP="00B723DA">
      <w:p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 xml:space="preserve">The </w:t>
      </w:r>
      <w:r w:rsidRPr="002B1FB9">
        <w:rPr>
          <w:rFonts w:ascii="Times New Roman" w:eastAsia="Times New Roman" w:hAnsi="Times New Roman" w:cs="Times New Roman"/>
          <w:b/>
          <w:bCs/>
        </w:rPr>
        <w:t>Spaceship Game</w:t>
      </w:r>
      <w:r w:rsidRPr="002B1FB9">
        <w:rPr>
          <w:rFonts w:ascii="Times New Roman" w:eastAsia="Times New Roman" w:hAnsi="Times New Roman" w:cs="Times New Roman"/>
        </w:rPr>
        <w:t xml:space="preserve"> is designed to deliver an engaging and challenging experience for players. The combination of smooth gameplay mechanics, dynamic difficulty progression, immersive sound design, and intuitive controls creates a game that is both exciting and addictive. As the player progresses, they face increasingly difficult challenges, all while being encouraged to beat their own high scores.</w:t>
      </w:r>
    </w:p>
    <w:p w14:paraId="20127C80" w14:textId="77777777" w:rsidR="00B723DA" w:rsidRPr="002B1FB9" w:rsidRDefault="003E7317" w:rsidP="00B723DA">
      <w:pPr>
        <w:rPr>
          <w:rFonts w:ascii="Times New Roman" w:eastAsia="Times New Roman" w:hAnsi="Times New Roman" w:cs="Times New Roman"/>
        </w:rPr>
      </w:pPr>
      <w:r>
        <w:rPr>
          <w:rFonts w:ascii="Times New Roman" w:eastAsia="Times New Roman" w:hAnsi="Times New Roman" w:cs="Times New Roman"/>
        </w:rPr>
        <w:pict w14:anchorId="734F9293">
          <v:rect id="_x0000_i1034" style="width:0;height:1.5pt" o:hralign="center" o:hrstd="t" o:hr="t" fillcolor="#a0a0a0" stroked="f"/>
        </w:pict>
      </w:r>
    </w:p>
    <w:p w14:paraId="003F0CC7" w14:textId="77777777" w:rsidR="00B723DA" w:rsidRPr="002B1FB9" w:rsidRDefault="00B723DA" w:rsidP="00B723DA">
      <w:pPr>
        <w:spacing w:before="100" w:beforeAutospacing="1" w:after="100" w:afterAutospacing="1"/>
        <w:jc w:val="center"/>
        <w:outlineLvl w:val="1"/>
        <w:rPr>
          <w:rFonts w:ascii="Times New Roman" w:eastAsia="Times New Roman" w:hAnsi="Times New Roman" w:cs="Times New Roman"/>
          <w:b/>
          <w:bCs/>
          <w:sz w:val="36"/>
          <w:szCs w:val="36"/>
        </w:rPr>
      </w:pPr>
      <w:r w:rsidRPr="002B1FB9">
        <w:rPr>
          <w:rFonts w:ascii="Times New Roman" w:eastAsia="Times New Roman" w:hAnsi="Times New Roman" w:cs="Times New Roman"/>
          <w:b/>
          <w:bCs/>
          <w:sz w:val="36"/>
          <w:szCs w:val="36"/>
        </w:rPr>
        <w:t>10. Future Improvements</w:t>
      </w:r>
    </w:p>
    <w:p w14:paraId="0DD9CC58"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10.1 Additional Levels:</w:t>
      </w:r>
    </w:p>
    <w:p w14:paraId="7780F939" w14:textId="77777777" w:rsidR="00B723DA" w:rsidRPr="002B1FB9" w:rsidRDefault="00B723DA" w:rsidP="00B723DA">
      <w:p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Introduce new environments with unique obstacles and challenges, providing a sense of progression and diversity.</w:t>
      </w:r>
    </w:p>
    <w:p w14:paraId="29E60330"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10.2 Dynamic Enemy Behaviors:</w:t>
      </w:r>
    </w:p>
    <w:p w14:paraId="781521AD" w14:textId="77777777" w:rsidR="00B723DA" w:rsidRPr="002B1FB9" w:rsidRDefault="00B723DA" w:rsidP="00B723DA">
      <w:p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Incorporate random enemy movements and fire patterns to make the gameplay more unpredictable and exciting.</w:t>
      </w:r>
    </w:p>
    <w:p w14:paraId="5DB9D07F"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lastRenderedPageBreak/>
        <w:t>10.3 Power-Ups:</w:t>
      </w:r>
    </w:p>
    <w:p w14:paraId="3C8092A5" w14:textId="77777777" w:rsidR="00B723DA" w:rsidRPr="002B1FB9" w:rsidRDefault="00B723DA" w:rsidP="00B723DA">
      <w:p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Add power-ups that grant temporary boosts, such as rapid fire, shield regeneration, or invincibility, for a more varied gameplay experience.</w:t>
      </w:r>
    </w:p>
    <w:p w14:paraId="2B869D1C"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10.4 Multiplayer Mode:</w:t>
      </w:r>
    </w:p>
    <w:p w14:paraId="6645F47D" w14:textId="77777777" w:rsidR="00B723DA" w:rsidRPr="002B1FB9" w:rsidRDefault="00B723DA" w:rsidP="00B723DA">
      <w:pP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Introduce a local multiplayer mode where two players can cooperate or compete against each other, either cooperatively fighting off enemies or versus mode.</w:t>
      </w:r>
    </w:p>
    <w:p w14:paraId="24C15DE4" w14:textId="77777777" w:rsidR="00B723DA" w:rsidRPr="002B1FB9"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2B1FB9">
        <w:rPr>
          <w:rFonts w:ascii="Times New Roman" w:eastAsia="Times New Roman" w:hAnsi="Times New Roman" w:cs="Times New Roman"/>
          <w:b/>
          <w:bCs/>
          <w:sz w:val="27"/>
          <w:szCs w:val="27"/>
        </w:rPr>
        <w:t>10.5 Enhanced Graphics:</w:t>
      </w:r>
    </w:p>
    <w:p w14:paraId="293BBEAF" w14:textId="77777777" w:rsidR="00B723DA" w:rsidRDefault="00B723DA" w:rsidP="00B723DA">
      <w:pPr>
        <w:pBdr>
          <w:bottom w:val="thinThickThinMediumGap" w:sz="18" w:space="1" w:color="auto"/>
        </w:pBdr>
        <w:spacing w:before="100" w:beforeAutospacing="1" w:after="100" w:afterAutospacing="1"/>
        <w:rPr>
          <w:rFonts w:ascii="Times New Roman" w:eastAsia="Times New Roman" w:hAnsi="Times New Roman" w:cs="Times New Roman"/>
        </w:rPr>
      </w:pPr>
      <w:r w:rsidRPr="002B1FB9">
        <w:rPr>
          <w:rFonts w:ascii="Times New Roman" w:eastAsia="Times New Roman" w:hAnsi="Times New Roman" w:cs="Times New Roman"/>
        </w:rPr>
        <w:t>Upgrade the visual assets and animations to provide a more polished and visually appealing gaming experience.</w:t>
      </w:r>
    </w:p>
    <w:p w14:paraId="4C1FDB3E" w14:textId="77777777" w:rsidR="003E218C" w:rsidRPr="002B1FB9" w:rsidRDefault="003E218C" w:rsidP="00B723DA">
      <w:pPr>
        <w:pBdr>
          <w:bottom w:val="thinThickThinMediumGap" w:sz="18" w:space="1" w:color="auto"/>
        </w:pBdr>
        <w:spacing w:before="100" w:beforeAutospacing="1" w:after="100" w:afterAutospacing="1"/>
        <w:rPr>
          <w:rFonts w:ascii="Times New Roman" w:eastAsia="Times New Roman" w:hAnsi="Times New Roman" w:cs="Times New Roman"/>
        </w:rPr>
      </w:pPr>
    </w:p>
    <w:p w14:paraId="36531F94" w14:textId="77777777" w:rsidR="003E218C" w:rsidRDefault="003E218C" w:rsidP="00B723DA">
      <w:pPr>
        <w:rPr>
          <w:rFonts w:ascii="Times New Roman" w:eastAsia="Times New Roman" w:hAnsi="Times New Roman" w:cs="Times New Roman"/>
        </w:rPr>
      </w:pPr>
    </w:p>
    <w:p w14:paraId="7F328D00" w14:textId="77777777" w:rsidR="00B723DA" w:rsidRPr="00FD1D48" w:rsidRDefault="00B723DA" w:rsidP="00B723DA">
      <w:pPr>
        <w:rPr>
          <w:rFonts w:ascii="Times New Roman" w:eastAsia="Times New Roman" w:hAnsi="Times New Roman" w:cs="Times New Roman"/>
        </w:rPr>
      </w:pPr>
    </w:p>
    <w:p w14:paraId="51582F76" w14:textId="77777777" w:rsidR="00B723DA" w:rsidRDefault="00B723DA" w:rsidP="00B723DA">
      <w:pPr>
        <w:spacing w:before="100" w:beforeAutospacing="1" w:after="100" w:afterAutospacing="1"/>
        <w:jc w:val="center"/>
        <w:outlineLvl w:val="1"/>
        <w:rPr>
          <w:rFonts w:ascii="Times New Roman" w:eastAsia="Times New Roman" w:hAnsi="Times New Roman" w:cs="Times New Roman"/>
          <w:b/>
          <w:bCs/>
          <w:sz w:val="36"/>
          <w:szCs w:val="36"/>
        </w:rPr>
      </w:pPr>
      <w:r w:rsidRPr="00FD1D48">
        <w:rPr>
          <w:rFonts w:ascii="Times New Roman" w:eastAsia="Times New Roman" w:hAnsi="Times New Roman" w:cs="Times New Roman"/>
          <w:b/>
          <w:bCs/>
          <w:sz w:val="36"/>
          <w:szCs w:val="36"/>
        </w:rPr>
        <w:t>How to Play the Spaceship Game</w:t>
      </w:r>
    </w:p>
    <w:p w14:paraId="00AE213F" w14:textId="77777777" w:rsidR="003E218C" w:rsidRDefault="003E218C" w:rsidP="00B723DA">
      <w:pPr>
        <w:spacing w:before="100" w:beforeAutospacing="1" w:after="100" w:afterAutospacing="1"/>
        <w:jc w:val="center"/>
        <w:outlineLvl w:val="1"/>
        <w:rPr>
          <w:rFonts w:ascii="Times New Roman" w:eastAsia="Times New Roman" w:hAnsi="Times New Roman" w:cs="Times New Roman"/>
          <w:b/>
          <w:bCs/>
          <w:sz w:val="36"/>
          <w:szCs w:val="36"/>
        </w:rPr>
      </w:pPr>
    </w:p>
    <w:p w14:paraId="0D87C443" w14:textId="77777777" w:rsidR="003E218C" w:rsidRPr="003E218C" w:rsidRDefault="003E218C" w:rsidP="003E218C">
      <w:pPr>
        <w:rPr>
          <w:sz w:val="28"/>
          <w:szCs w:val="28"/>
        </w:rPr>
      </w:pPr>
      <w:r w:rsidRPr="003E218C">
        <w:rPr>
          <w:sz w:val="28"/>
          <w:szCs w:val="28"/>
        </w:rPr>
        <w:t>TO START THE GAME FIRST COPY CODE AND PASTE IT IN VISUAL STUDIO(PREFFERED)</w:t>
      </w:r>
    </w:p>
    <w:p w14:paraId="6B08C23D" w14:textId="7D2AC9D6" w:rsidR="003E218C" w:rsidRPr="003E218C" w:rsidRDefault="003E218C" w:rsidP="003E218C">
      <w:pPr>
        <w:rPr>
          <w:sz w:val="28"/>
          <w:szCs w:val="28"/>
        </w:rPr>
      </w:pPr>
      <w:r w:rsidRPr="003E218C">
        <w:rPr>
          <w:sz w:val="28"/>
          <w:szCs w:val="28"/>
        </w:rPr>
        <w:t xml:space="preserve">THEN CHANGE THE PATH OF BACKGROUND IMAGE, BACKGROUNG SOUND, BULLET FIRING SOUND, COLLOSION SOUND AND FONT (PROVIDED) ACCORDING TO YOUR PC </w:t>
      </w:r>
    </w:p>
    <w:p w14:paraId="4A10A0D6" w14:textId="77777777" w:rsidR="003E218C" w:rsidRPr="003E218C" w:rsidRDefault="003E218C" w:rsidP="003E218C">
      <w:pPr>
        <w:rPr>
          <w:color w:val="6976D2" w:themeColor="accent2" w:themeTint="99"/>
        </w:rPr>
      </w:pPr>
      <w:r w:rsidRPr="003E218C">
        <w:rPr>
          <w:sz w:val="28"/>
          <w:szCs w:val="28"/>
        </w:rPr>
        <w:t xml:space="preserve">WHERE YOU PASTE THESE FILES (SOUND, FONT ETC) LIKE IN OUR CASE IT IS </w:t>
      </w:r>
      <w:r w:rsidRPr="003E218C">
        <w:rPr>
          <w:sz w:val="28"/>
          <w:szCs w:val="28"/>
        </w:rPr>
        <w:br/>
      </w:r>
      <w:r w:rsidRPr="003E218C">
        <w:rPr>
          <w:color w:val="6976D2" w:themeColor="accent2" w:themeTint="99"/>
        </w:rPr>
        <w:t>C:/Users/H.M/Desktop/hit.wav</w:t>
      </w:r>
    </w:p>
    <w:p w14:paraId="7AF70330" w14:textId="77777777" w:rsidR="003E218C" w:rsidRPr="003E218C" w:rsidRDefault="003E218C" w:rsidP="003E218C">
      <w:pPr>
        <w:rPr>
          <w:color w:val="6976D2" w:themeColor="accent2" w:themeTint="99"/>
        </w:rPr>
      </w:pPr>
      <w:r w:rsidRPr="003E218C">
        <w:rPr>
          <w:color w:val="6976D2" w:themeColor="accent2" w:themeTint="99"/>
        </w:rPr>
        <w:t>C:/Users/H.M/Desktop/gunfire.wav</w:t>
      </w:r>
    </w:p>
    <w:p w14:paraId="71423348" w14:textId="77777777" w:rsidR="003E218C" w:rsidRPr="003E218C" w:rsidRDefault="003E218C" w:rsidP="003E218C">
      <w:pPr>
        <w:rPr>
          <w:color w:val="6976D2" w:themeColor="accent2" w:themeTint="99"/>
        </w:rPr>
      </w:pPr>
      <w:r w:rsidRPr="003E218C">
        <w:rPr>
          <w:color w:val="6976D2" w:themeColor="accent2" w:themeTint="99"/>
        </w:rPr>
        <w:t>C:/Users/H.M/Desktop/background.wav</w:t>
      </w:r>
    </w:p>
    <w:p w14:paraId="13B65243" w14:textId="77777777" w:rsidR="003E218C" w:rsidRPr="003E218C" w:rsidRDefault="003E218C" w:rsidP="003E218C">
      <w:pPr>
        <w:rPr>
          <w:color w:val="6976D2" w:themeColor="accent2" w:themeTint="99"/>
        </w:rPr>
      </w:pPr>
      <w:r w:rsidRPr="003E218C">
        <w:rPr>
          <w:color w:val="6976D2" w:themeColor="accent2" w:themeTint="99"/>
        </w:rPr>
        <w:t>"C:/Users/H.M/Desktop/Roboto-Regular.ttf</w:t>
      </w:r>
    </w:p>
    <w:p w14:paraId="547E869E" w14:textId="77777777" w:rsidR="003E218C" w:rsidRPr="003E218C" w:rsidRDefault="003E218C" w:rsidP="003E218C">
      <w:pPr>
        <w:rPr>
          <w:color w:val="6976D2" w:themeColor="accent2" w:themeTint="99"/>
        </w:rPr>
      </w:pPr>
      <w:r w:rsidRPr="003E218C">
        <w:rPr>
          <w:color w:val="6976D2" w:themeColor="accent2" w:themeTint="99"/>
        </w:rPr>
        <w:t>C:/Users/H.M/Desktop/space.jpg</w:t>
      </w:r>
    </w:p>
    <w:p w14:paraId="14FF30AB" w14:textId="77777777" w:rsidR="003E218C" w:rsidRPr="003E218C" w:rsidRDefault="003E218C" w:rsidP="003E218C">
      <w:pPr>
        <w:rPr>
          <w:color w:val="000000" w:themeColor="text1"/>
          <w:sz w:val="28"/>
          <w:szCs w:val="28"/>
          <w14:textOutline w14:w="0" w14:cap="flat" w14:cmpd="sng" w14:algn="ctr">
            <w14:noFill/>
            <w14:prstDash w14:val="solid"/>
            <w14:round/>
          </w14:textOutline>
        </w:rPr>
      </w:pPr>
      <w:r>
        <w:rPr>
          <w:color w:val="87A6AC" w:themeColor="accent1" w:themeTint="99"/>
        </w:rPr>
        <w:br/>
      </w:r>
      <w:r w:rsidRPr="003E218C">
        <w:rPr>
          <w:color w:val="000000" w:themeColor="text1"/>
          <w:sz w:val="28"/>
          <w:szCs w:val="28"/>
          <w14:textOutline w14:w="0" w14:cap="flat" w14:cmpd="sng" w14:algn="ctr">
            <w14:noFill/>
            <w14:prstDash w14:val="solid"/>
            <w14:round/>
          </w14:textOutline>
        </w:rPr>
        <w:t>AS I PASTED IT ON DESKTOP SO IF YOU PASTE IT ON DESKTOP CHANGE THE PATH ACCORDINGLY TO START THE GAME.</w:t>
      </w:r>
      <w:r w:rsidRPr="003E218C">
        <w:rPr>
          <w:color w:val="000000" w:themeColor="text1"/>
          <w:sz w:val="28"/>
          <w:szCs w:val="28"/>
          <w14:textOutline w14:w="0" w14:cap="flat" w14:cmpd="sng" w14:algn="ctr">
            <w14:noFill/>
            <w14:prstDash w14:val="solid"/>
            <w14:round/>
          </w14:textOutline>
        </w:rPr>
        <w:br/>
        <w:t xml:space="preserve">YOU HAVE TO CHANGE THE PATH OF 5 FILES STARTING FROM </w:t>
      </w:r>
      <w:r w:rsidRPr="003E218C">
        <w:rPr>
          <w:color w:val="65ADE8" w:themeColor="accent3" w:themeTint="99"/>
          <w:sz w:val="28"/>
          <w:szCs w:val="28"/>
          <w:highlight w:val="yellow"/>
          <w14:textOutline w14:w="0" w14:cap="flat" w14:cmpd="sng" w14:algn="ctr">
            <w14:noFill/>
            <w14:prstDash w14:val="solid"/>
            <w14:round/>
          </w14:textOutline>
        </w:rPr>
        <w:t>LINE NO 590</w:t>
      </w:r>
      <w:r w:rsidRPr="003E218C">
        <w:rPr>
          <w:color w:val="65ADE8" w:themeColor="accent3" w:themeTint="99"/>
          <w:sz w:val="28"/>
          <w:szCs w:val="28"/>
          <w14:textOutline w14:w="0" w14:cap="flat" w14:cmpd="sng" w14:algn="ctr">
            <w14:noFill/>
            <w14:prstDash w14:val="solid"/>
            <w14:round/>
          </w14:textOutline>
        </w:rPr>
        <w:t xml:space="preserve"> </w:t>
      </w:r>
      <w:r w:rsidRPr="003E218C">
        <w:rPr>
          <w:color w:val="000000" w:themeColor="text1"/>
          <w:sz w:val="28"/>
          <w:szCs w:val="28"/>
          <w14:textOutline w14:w="0" w14:cap="flat" w14:cmpd="sng" w14:algn="ctr">
            <w14:noFill/>
            <w14:prstDash w14:val="solid"/>
            <w14:round/>
          </w14:textOutline>
        </w:rPr>
        <w:t>OF CODE TO ONWARD.</w:t>
      </w:r>
    </w:p>
    <w:p w14:paraId="76813D7A" w14:textId="77777777" w:rsidR="003E218C" w:rsidRPr="00FD1D48" w:rsidRDefault="003E218C" w:rsidP="003E218C">
      <w:pPr>
        <w:spacing w:before="100" w:beforeAutospacing="1" w:after="100" w:afterAutospacing="1"/>
        <w:outlineLvl w:val="1"/>
        <w:rPr>
          <w:rFonts w:ascii="Times New Roman" w:eastAsia="Times New Roman" w:hAnsi="Times New Roman" w:cs="Times New Roman"/>
          <w:b/>
          <w:bCs/>
          <w:sz w:val="36"/>
          <w:szCs w:val="36"/>
        </w:rPr>
      </w:pPr>
    </w:p>
    <w:p w14:paraId="3F21A273" w14:textId="77777777" w:rsidR="00B723DA" w:rsidRPr="00FD1D48" w:rsidRDefault="00B723DA" w:rsidP="003E218C">
      <w:pPr>
        <w:spacing w:before="100" w:beforeAutospacing="1" w:after="100" w:afterAutospacing="1"/>
        <w:jc w:val="center"/>
        <w:outlineLvl w:val="2"/>
        <w:rPr>
          <w:rFonts w:ascii="Times New Roman" w:eastAsia="Times New Roman" w:hAnsi="Times New Roman" w:cs="Times New Roman"/>
          <w:b/>
          <w:bCs/>
          <w:sz w:val="27"/>
          <w:szCs w:val="27"/>
        </w:rPr>
      </w:pPr>
      <w:r w:rsidRPr="00FD1D48">
        <w:rPr>
          <w:rFonts w:ascii="Times New Roman" w:eastAsia="Times New Roman" w:hAnsi="Times New Roman" w:cs="Times New Roman"/>
          <w:b/>
          <w:bCs/>
          <w:sz w:val="27"/>
          <w:szCs w:val="27"/>
        </w:rPr>
        <w:t>Game Start: Main Menu</w:t>
      </w:r>
    </w:p>
    <w:p w14:paraId="0861F4CA" w14:textId="77777777" w:rsidR="00B723DA" w:rsidRPr="00FD1D48" w:rsidRDefault="00B723DA" w:rsidP="00B723DA">
      <w:p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rPr>
        <w:t xml:space="preserve">When the game launches, the </w:t>
      </w:r>
      <w:r w:rsidRPr="00FD1D48">
        <w:rPr>
          <w:rFonts w:ascii="Times New Roman" w:eastAsia="Times New Roman" w:hAnsi="Times New Roman" w:cs="Times New Roman"/>
          <w:b/>
          <w:bCs/>
        </w:rPr>
        <w:t>Main Menu</w:t>
      </w:r>
      <w:r w:rsidRPr="00FD1D48">
        <w:rPr>
          <w:rFonts w:ascii="Times New Roman" w:eastAsia="Times New Roman" w:hAnsi="Times New Roman" w:cs="Times New Roman"/>
        </w:rPr>
        <w:t xml:space="preserve"> is displayed, featuring four interactive buttons:</w:t>
      </w:r>
    </w:p>
    <w:p w14:paraId="30F8A926" w14:textId="77777777" w:rsidR="00B723DA" w:rsidRPr="00FD1D48" w:rsidRDefault="00B723DA" w:rsidP="003E7317">
      <w:pPr>
        <w:numPr>
          <w:ilvl w:val="0"/>
          <w:numId w:val="28"/>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Start</w:t>
      </w:r>
      <w:r w:rsidRPr="00FD1D48">
        <w:rPr>
          <w:rFonts w:ascii="Times New Roman" w:eastAsia="Times New Roman" w:hAnsi="Times New Roman" w:cs="Times New Roman"/>
        </w:rPr>
        <w:t xml:space="preserve"> - Begins the game at the basic difficulty level.</w:t>
      </w:r>
    </w:p>
    <w:p w14:paraId="4E7DE062" w14:textId="77777777" w:rsidR="00B723DA" w:rsidRPr="00FD1D48" w:rsidRDefault="00B723DA" w:rsidP="003E7317">
      <w:pPr>
        <w:numPr>
          <w:ilvl w:val="0"/>
          <w:numId w:val="28"/>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lastRenderedPageBreak/>
        <w:t>High Scores</w:t>
      </w:r>
      <w:r w:rsidRPr="00FD1D48">
        <w:rPr>
          <w:rFonts w:ascii="Times New Roman" w:eastAsia="Times New Roman" w:hAnsi="Times New Roman" w:cs="Times New Roman"/>
        </w:rPr>
        <w:t xml:space="preserve"> - Displays the highest scores achieved by players.</w:t>
      </w:r>
    </w:p>
    <w:p w14:paraId="4E15F7AD" w14:textId="77777777" w:rsidR="00B723DA" w:rsidRPr="00FD1D48" w:rsidRDefault="00B723DA" w:rsidP="003E7317">
      <w:pPr>
        <w:numPr>
          <w:ilvl w:val="0"/>
          <w:numId w:val="28"/>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Credits</w:t>
      </w:r>
      <w:r w:rsidRPr="00FD1D48">
        <w:rPr>
          <w:rFonts w:ascii="Times New Roman" w:eastAsia="Times New Roman" w:hAnsi="Times New Roman" w:cs="Times New Roman"/>
        </w:rPr>
        <w:t xml:space="preserve"> - Shows the names of the development team.</w:t>
      </w:r>
    </w:p>
    <w:p w14:paraId="3BCB8D27" w14:textId="77777777" w:rsidR="00B723DA" w:rsidRPr="00FD1D48" w:rsidRDefault="00B723DA" w:rsidP="003E7317">
      <w:pPr>
        <w:numPr>
          <w:ilvl w:val="0"/>
          <w:numId w:val="28"/>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Quit</w:t>
      </w:r>
      <w:r w:rsidRPr="00FD1D48">
        <w:rPr>
          <w:rFonts w:ascii="Times New Roman" w:eastAsia="Times New Roman" w:hAnsi="Times New Roman" w:cs="Times New Roman"/>
        </w:rPr>
        <w:t xml:space="preserve"> - Exits the game.</w:t>
      </w:r>
    </w:p>
    <w:p w14:paraId="0AF2DAD3" w14:textId="77777777" w:rsidR="00B723DA" w:rsidRPr="00FD1D48" w:rsidRDefault="00B723DA" w:rsidP="00B723DA">
      <w:p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rPr>
        <w:t>Navigate through the menu using the keyboard, and click the respective buttons to make a selection.</w:t>
      </w:r>
    </w:p>
    <w:p w14:paraId="21C19956" w14:textId="77777777" w:rsidR="00B723DA" w:rsidRPr="00FD1D48" w:rsidRDefault="003E7317" w:rsidP="00B723DA">
      <w:pPr>
        <w:rPr>
          <w:rFonts w:ascii="Times New Roman" w:eastAsia="Times New Roman" w:hAnsi="Times New Roman" w:cs="Times New Roman"/>
        </w:rPr>
      </w:pPr>
      <w:r>
        <w:rPr>
          <w:rFonts w:ascii="Times New Roman" w:eastAsia="Times New Roman" w:hAnsi="Times New Roman" w:cs="Times New Roman"/>
        </w:rPr>
        <w:pict w14:anchorId="61254DE1">
          <v:rect id="_x0000_i1035" style="width:0;height:1.5pt" o:hralign="center" o:hrstd="t" o:hr="t" fillcolor="#a0a0a0" stroked="f"/>
        </w:pict>
      </w:r>
    </w:p>
    <w:p w14:paraId="1B243310" w14:textId="77777777" w:rsidR="00B723DA" w:rsidRPr="00FD1D48"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FD1D48">
        <w:rPr>
          <w:rFonts w:ascii="Times New Roman" w:eastAsia="Times New Roman" w:hAnsi="Times New Roman" w:cs="Times New Roman"/>
          <w:b/>
          <w:bCs/>
          <w:sz w:val="27"/>
          <w:szCs w:val="27"/>
        </w:rPr>
        <w:t>Basic Gameplay</w:t>
      </w:r>
    </w:p>
    <w:p w14:paraId="56C7B6D7" w14:textId="77777777" w:rsidR="00B723DA" w:rsidRPr="00FD1D48" w:rsidRDefault="00B723DA" w:rsidP="00B723DA">
      <w:p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rPr>
        <w:t xml:space="preserve">Upon selecting </w:t>
      </w:r>
      <w:r w:rsidRPr="00FD1D48">
        <w:rPr>
          <w:rFonts w:ascii="Times New Roman" w:eastAsia="Times New Roman" w:hAnsi="Times New Roman" w:cs="Times New Roman"/>
          <w:b/>
          <w:bCs/>
        </w:rPr>
        <w:t>Start</w:t>
      </w:r>
      <w:r w:rsidRPr="00FD1D48">
        <w:rPr>
          <w:rFonts w:ascii="Times New Roman" w:eastAsia="Times New Roman" w:hAnsi="Times New Roman" w:cs="Times New Roman"/>
        </w:rPr>
        <w:t xml:space="preserve">, the game begins at the </w:t>
      </w:r>
      <w:r w:rsidRPr="00FD1D48">
        <w:rPr>
          <w:rFonts w:ascii="Times New Roman" w:eastAsia="Times New Roman" w:hAnsi="Times New Roman" w:cs="Times New Roman"/>
          <w:b/>
          <w:bCs/>
        </w:rPr>
        <w:t>basic difficulty level</w:t>
      </w:r>
      <w:r w:rsidRPr="00FD1D48">
        <w:rPr>
          <w:rFonts w:ascii="Times New Roman" w:eastAsia="Times New Roman" w:hAnsi="Times New Roman" w:cs="Times New Roman"/>
        </w:rPr>
        <w:t xml:space="preserve"> with the following setup:</w:t>
      </w:r>
    </w:p>
    <w:p w14:paraId="46BE41A1" w14:textId="77777777" w:rsidR="00B723DA" w:rsidRPr="00FD1D48" w:rsidRDefault="00B723DA" w:rsidP="003E7317">
      <w:pPr>
        <w:numPr>
          <w:ilvl w:val="0"/>
          <w:numId w:val="29"/>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Enemies:</w:t>
      </w:r>
      <w:r w:rsidRPr="00FD1D48">
        <w:rPr>
          <w:rFonts w:ascii="Times New Roman" w:eastAsia="Times New Roman" w:hAnsi="Times New Roman" w:cs="Times New Roman"/>
        </w:rPr>
        <w:t xml:space="preserve"> A single row of alien enemies appears at the top of the screen. These enemies periodically fire bullets at your spaceship.</w:t>
      </w:r>
    </w:p>
    <w:p w14:paraId="0BE88A12" w14:textId="77777777" w:rsidR="00B723DA" w:rsidRPr="00FD1D48" w:rsidRDefault="00B723DA" w:rsidP="003E7317">
      <w:pPr>
        <w:numPr>
          <w:ilvl w:val="0"/>
          <w:numId w:val="29"/>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Spaceship Controls:</w:t>
      </w:r>
      <w:r w:rsidRPr="00FD1D48">
        <w:rPr>
          <w:rFonts w:ascii="Times New Roman" w:eastAsia="Times New Roman" w:hAnsi="Times New Roman" w:cs="Times New Roman"/>
        </w:rPr>
        <w:t xml:space="preserve"> </w:t>
      </w:r>
    </w:p>
    <w:p w14:paraId="73057A13" w14:textId="77777777" w:rsidR="00B723DA" w:rsidRPr="00FD1D48" w:rsidRDefault="00B723DA" w:rsidP="003E7317">
      <w:pPr>
        <w:numPr>
          <w:ilvl w:val="1"/>
          <w:numId w:val="29"/>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rPr>
        <w:t xml:space="preserve">Use the </w:t>
      </w:r>
      <w:r w:rsidRPr="00FD1D48">
        <w:rPr>
          <w:rFonts w:ascii="Times New Roman" w:eastAsia="Times New Roman" w:hAnsi="Times New Roman" w:cs="Times New Roman"/>
          <w:b/>
          <w:bCs/>
        </w:rPr>
        <w:t>left</w:t>
      </w:r>
      <w:r w:rsidRPr="00FD1D48">
        <w:rPr>
          <w:rFonts w:ascii="Times New Roman" w:eastAsia="Times New Roman" w:hAnsi="Times New Roman" w:cs="Times New Roman"/>
        </w:rPr>
        <w:t xml:space="preserve"> and </w:t>
      </w:r>
      <w:r w:rsidRPr="00FD1D48">
        <w:rPr>
          <w:rFonts w:ascii="Times New Roman" w:eastAsia="Times New Roman" w:hAnsi="Times New Roman" w:cs="Times New Roman"/>
          <w:b/>
          <w:bCs/>
        </w:rPr>
        <w:t>right arrow keys</w:t>
      </w:r>
      <w:r w:rsidRPr="00FD1D48">
        <w:rPr>
          <w:rFonts w:ascii="Times New Roman" w:eastAsia="Times New Roman" w:hAnsi="Times New Roman" w:cs="Times New Roman"/>
        </w:rPr>
        <w:t xml:space="preserve"> to move the spaceship horizontally across the screen.</w:t>
      </w:r>
    </w:p>
    <w:p w14:paraId="34292B2E" w14:textId="77777777" w:rsidR="00B723DA" w:rsidRPr="00FD1D48" w:rsidRDefault="00B723DA" w:rsidP="003E7317">
      <w:pPr>
        <w:numPr>
          <w:ilvl w:val="1"/>
          <w:numId w:val="29"/>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rPr>
        <w:t xml:space="preserve">Press the </w:t>
      </w:r>
      <w:r w:rsidRPr="00FD1D48">
        <w:rPr>
          <w:rFonts w:ascii="Times New Roman" w:eastAsia="Times New Roman" w:hAnsi="Times New Roman" w:cs="Times New Roman"/>
          <w:b/>
          <w:bCs/>
        </w:rPr>
        <w:t>Spacebar</w:t>
      </w:r>
      <w:r w:rsidRPr="00FD1D48">
        <w:rPr>
          <w:rFonts w:ascii="Times New Roman" w:eastAsia="Times New Roman" w:hAnsi="Times New Roman" w:cs="Times New Roman"/>
        </w:rPr>
        <w:t xml:space="preserve"> to fire bullets at the enemies above.</w:t>
      </w:r>
    </w:p>
    <w:p w14:paraId="2A6A5C5A" w14:textId="77777777" w:rsidR="00B723DA" w:rsidRPr="00FD1D48"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FD1D48">
        <w:rPr>
          <w:rFonts w:ascii="Times New Roman" w:eastAsia="Times New Roman" w:hAnsi="Times New Roman" w:cs="Times New Roman"/>
          <w:b/>
          <w:bCs/>
          <w:sz w:val="27"/>
          <w:szCs w:val="27"/>
        </w:rPr>
        <w:t>On-Screen Information</w:t>
      </w:r>
    </w:p>
    <w:p w14:paraId="4D65BDF7" w14:textId="77777777" w:rsidR="00B723DA" w:rsidRPr="00FD1D48" w:rsidRDefault="00B723DA" w:rsidP="00B723DA">
      <w:p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rPr>
        <w:t>During gameplay, the following stats are always displayed:</w:t>
      </w:r>
    </w:p>
    <w:p w14:paraId="53357B54" w14:textId="77777777" w:rsidR="00B723DA" w:rsidRPr="00FD1D48" w:rsidRDefault="00B723DA" w:rsidP="003E7317">
      <w:pPr>
        <w:numPr>
          <w:ilvl w:val="0"/>
          <w:numId w:val="30"/>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Current Score:</w:t>
      </w:r>
      <w:r w:rsidRPr="00FD1D48">
        <w:rPr>
          <w:rFonts w:ascii="Times New Roman" w:eastAsia="Times New Roman" w:hAnsi="Times New Roman" w:cs="Times New Roman"/>
        </w:rPr>
        <w:t xml:space="preserve"> Reflects the points earned by destroying enemies.</w:t>
      </w:r>
    </w:p>
    <w:p w14:paraId="45C9341C" w14:textId="77777777" w:rsidR="00B723DA" w:rsidRPr="00FD1D48" w:rsidRDefault="00B723DA" w:rsidP="003E7317">
      <w:pPr>
        <w:numPr>
          <w:ilvl w:val="0"/>
          <w:numId w:val="30"/>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High Score:</w:t>
      </w:r>
      <w:r w:rsidRPr="00FD1D48">
        <w:rPr>
          <w:rFonts w:ascii="Times New Roman" w:eastAsia="Times New Roman" w:hAnsi="Times New Roman" w:cs="Times New Roman"/>
        </w:rPr>
        <w:t xml:space="preserve"> Tracks the highest score ever achieved.</w:t>
      </w:r>
    </w:p>
    <w:p w14:paraId="52E0F3E8" w14:textId="77777777" w:rsidR="00B723DA" w:rsidRPr="00FD1D48" w:rsidRDefault="00B723DA" w:rsidP="003E7317">
      <w:pPr>
        <w:numPr>
          <w:ilvl w:val="0"/>
          <w:numId w:val="30"/>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Lives:</w:t>
      </w:r>
      <w:r w:rsidRPr="00FD1D48">
        <w:rPr>
          <w:rFonts w:ascii="Times New Roman" w:eastAsia="Times New Roman" w:hAnsi="Times New Roman" w:cs="Times New Roman"/>
        </w:rPr>
        <w:t xml:space="preserve"> Shows the number of remaining lives. Each time the spaceship is hit by an enemy bullet, a life is lost.</w:t>
      </w:r>
    </w:p>
    <w:p w14:paraId="1AF9EE0A" w14:textId="77777777" w:rsidR="00B723DA" w:rsidRPr="00FD1D48" w:rsidRDefault="003E7317" w:rsidP="00B723DA">
      <w:pPr>
        <w:rPr>
          <w:rFonts w:ascii="Times New Roman" w:eastAsia="Times New Roman" w:hAnsi="Times New Roman" w:cs="Times New Roman"/>
        </w:rPr>
      </w:pPr>
      <w:r>
        <w:rPr>
          <w:rFonts w:ascii="Times New Roman" w:eastAsia="Times New Roman" w:hAnsi="Times New Roman" w:cs="Times New Roman"/>
        </w:rPr>
        <w:pict w14:anchorId="6F298ACD">
          <v:rect id="_x0000_i1036" style="width:0;height:1.5pt" o:hralign="center" o:hrstd="t" o:hr="t" fillcolor="#a0a0a0" stroked="f"/>
        </w:pict>
      </w:r>
    </w:p>
    <w:p w14:paraId="012DB88C" w14:textId="77777777" w:rsidR="00B723DA" w:rsidRPr="00FD1D48"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FD1D48">
        <w:rPr>
          <w:rFonts w:ascii="Times New Roman" w:eastAsia="Times New Roman" w:hAnsi="Times New Roman" w:cs="Times New Roman"/>
          <w:b/>
          <w:bCs/>
          <w:sz w:val="27"/>
          <w:szCs w:val="27"/>
        </w:rPr>
        <w:t>Game Over</w:t>
      </w:r>
    </w:p>
    <w:p w14:paraId="520D8E34" w14:textId="77777777" w:rsidR="00B723DA" w:rsidRPr="00FD1D48" w:rsidRDefault="00B723DA" w:rsidP="00B723DA">
      <w:p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rPr>
        <w:t xml:space="preserve">The game ends when all lives are lost. After the game over, a </w:t>
      </w:r>
      <w:r w:rsidRPr="00FD1D48">
        <w:rPr>
          <w:rFonts w:ascii="Times New Roman" w:eastAsia="Times New Roman" w:hAnsi="Times New Roman" w:cs="Times New Roman"/>
          <w:b/>
          <w:bCs/>
        </w:rPr>
        <w:t>Game Over Screen</w:t>
      </w:r>
      <w:r w:rsidRPr="00FD1D48">
        <w:rPr>
          <w:rFonts w:ascii="Times New Roman" w:eastAsia="Times New Roman" w:hAnsi="Times New Roman" w:cs="Times New Roman"/>
        </w:rPr>
        <w:t xml:space="preserve"> appears, displaying:</w:t>
      </w:r>
    </w:p>
    <w:p w14:paraId="6D153555" w14:textId="77777777" w:rsidR="00B723DA" w:rsidRPr="00FD1D48" w:rsidRDefault="00B723DA" w:rsidP="003E7317">
      <w:pPr>
        <w:numPr>
          <w:ilvl w:val="0"/>
          <w:numId w:val="31"/>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Player’s Score:</w:t>
      </w:r>
      <w:r w:rsidRPr="00FD1D48">
        <w:rPr>
          <w:rFonts w:ascii="Times New Roman" w:eastAsia="Times New Roman" w:hAnsi="Times New Roman" w:cs="Times New Roman"/>
        </w:rPr>
        <w:t xml:space="preserve"> The total score achieved in the session.</w:t>
      </w:r>
    </w:p>
    <w:p w14:paraId="61ABFE61" w14:textId="77777777" w:rsidR="00B723DA" w:rsidRPr="00FD1D48" w:rsidRDefault="00B723DA" w:rsidP="003E7317">
      <w:pPr>
        <w:numPr>
          <w:ilvl w:val="0"/>
          <w:numId w:val="31"/>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Instructions for Next Actions:</w:t>
      </w:r>
      <w:r w:rsidRPr="00FD1D48">
        <w:rPr>
          <w:rFonts w:ascii="Times New Roman" w:eastAsia="Times New Roman" w:hAnsi="Times New Roman" w:cs="Times New Roman"/>
        </w:rPr>
        <w:t xml:space="preserve"> </w:t>
      </w:r>
    </w:p>
    <w:p w14:paraId="1E4ABCDC" w14:textId="77777777" w:rsidR="00B723DA" w:rsidRPr="00FD1D48" w:rsidRDefault="00B723DA" w:rsidP="003E7317">
      <w:pPr>
        <w:numPr>
          <w:ilvl w:val="1"/>
          <w:numId w:val="31"/>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Press ‘Q’</w:t>
      </w:r>
      <w:r w:rsidRPr="00FD1D48">
        <w:rPr>
          <w:rFonts w:ascii="Times New Roman" w:eastAsia="Times New Roman" w:hAnsi="Times New Roman" w:cs="Times New Roman"/>
        </w:rPr>
        <w:t xml:space="preserve"> to quit the game.</w:t>
      </w:r>
    </w:p>
    <w:p w14:paraId="343C13CC" w14:textId="77777777" w:rsidR="00B723DA" w:rsidRPr="00FD1D48" w:rsidRDefault="00B723DA" w:rsidP="003E7317">
      <w:pPr>
        <w:numPr>
          <w:ilvl w:val="1"/>
          <w:numId w:val="31"/>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Press ‘R’</w:t>
      </w:r>
      <w:r w:rsidRPr="00FD1D48">
        <w:rPr>
          <w:rFonts w:ascii="Times New Roman" w:eastAsia="Times New Roman" w:hAnsi="Times New Roman" w:cs="Times New Roman"/>
        </w:rPr>
        <w:t xml:space="preserve"> to restart the game from the basic level.</w:t>
      </w:r>
    </w:p>
    <w:p w14:paraId="7FD044B5" w14:textId="77777777" w:rsidR="00B723DA" w:rsidRPr="00FD1D48" w:rsidRDefault="00B723DA" w:rsidP="003E7317">
      <w:pPr>
        <w:numPr>
          <w:ilvl w:val="1"/>
          <w:numId w:val="31"/>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Press ‘M’</w:t>
      </w:r>
      <w:r w:rsidRPr="00FD1D48">
        <w:rPr>
          <w:rFonts w:ascii="Times New Roman" w:eastAsia="Times New Roman" w:hAnsi="Times New Roman" w:cs="Times New Roman"/>
        </w:rPr>
        <w:t xml:space="preserve"> to return to the Main Menu.</w:t>
      </w:r>
    </w:p>
    <w:p w14:paraId="73E8DE85" w14:textId="77777777" w:rsidR="00B723DA" w:rsidRPr="00FD1D48" w:rsidRDefault="00B723DA" w:rsidP="003E7317">
      <w:pPr>
        <w:numPr>
          <w:ilvl w:val="1"/>
          <w:numId w:val="31"/>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Press ‘L’</w:t>
      </w:r>
      <w:r w:rsidRPr="00FD1D48">
        <w:rPr>
          <w:rFonts w:ascii="Times New Roman" w:eastAsia="Times New Roman" w:hAnsi="Times New Roman" w:cs="Times New Roman"/>
        </w:rPr>
        <w:t xml:space="preserve"> to progress to the next level if eligible.</w:t>
      </w:r>
    </w:p>
    <w:p w14:paraId="47AD7D71" w14:textId="77777777" w:rsidR="00B723DA" w:rsidRPr="00FD1D48" w:rsidRDefault="003E7317" w:rsidP="00B723DA">
      <w:pPr>
        <w:rPr>
          <w:rFonts w:ascii="Times New Roman" w:eastAsia="Times New Roman" w:hAnsi="Times New Roman" w:cs="Times New Roman"/>
        </w:rPr>
      </w:pPr>
      <w:r>
        <w:rPr>
          <w:rFonts w:ascii="Times New Roman" w:eastAsia="Times New Roman" w:hAnsi="Times New Roman" w:cs="Times New Roman"/>
        </w:rPr>
        <w:pict w14:anchorId="27BEC10D">
          <v:rect id="_x0000_i1037" style="width:0;height:1.5pt" o:hralign="center" o:hrstd="t" o:hr="t" fillcolor="#a0a0a0" stroked="f"/>
        </w:pict>
      </w:r>
    </w:p>
    <w:p w14:paraId="65B22BE5" w14:textId="77777777" w:rsidR="00B723DA" w:rsidRPr="00FD1D48"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FD1D48">
        <w:rPr>
          <w:rFonts w:ascii="Times New Roman" w:eastAsia="Times New Roman" w:hAnsi="Times New Roman" w:cs="Times New Roman"/>
          <w:b/>
          <w:bCs/>
          <w:sz w:val="27"/>
          <w:szCs w:val="27"/>
        </w:rPr>
        <w:t>Level Progression</w:t>
      </w:r>
    </w:p>
    <w:p w14:paraId="7F4AD3D8" w14:textId="77777777" w:rsidR="00B723DA" w:rsidRPr="00FD1D48" w:rsidRDefault="00B723DA" w:rsidP="00B723DA">
      <w:p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rPr>
        <w:t xml:space="preserve">Players can opt for a level upgrade by pressing </w:t>
      </w:r>
      <w:r w:rsidRPr="00FD1D48">
        <w:rPr>
          <w:rFonts w:ascii="Times New Roman" w:eastAsia="Times New Roman" w:hAnsi="Times New Roman" w:cs="Times New Roman"/>
          <w:b/>
          <w:bCs/>
        </w:rPr>
        <w:t>‘L’</w:t>
      </w:r>
      <w:r w:rsidRPr="00FD1D48">
        <w:rPr>
          <w:rFonts w:ascii="Times New Roman" w:eastAsia="Times New Roman" w:hAnsi="Times New Roman" w:cs="Times New Roman"/>
        </w:rPr>
        <w:t xml:space="preserve"> from the Game Over Screen. However, this option is available only if they meet a </w:t>
      </w:r>
      <w:r w:rsidRPr="00FD1D48">
        <w:rPr>
          <w:rFonts w:ascii="Times New Roman" w:eastAsia="Times New Roman" w:hAnsi="Times New Roman" w:cs="Times New Roman"/>
          <w:b/>
          <w:bCs/>
        </w:rPr>
        <w:t>pre-defined condition</w:t>
      </w:r>
      <w:r w:rsidRPr="00FD1D48">
        <w:rPr>
          <w:rFonts w:ascii="Times New Roman" w:eastAsia="Times New Roman" w:hAnsi="Times New Roman" w:cs="Times New Roman"/>
        </w:rPr>
        <w:t xml:space="preserve"> (e.g., achieving a specific score or destroying a minimum number of enemies).</w:t>
      </w:r>
    </w:p>
    <w:p w14:paraId="74ADF5A2" w14:textId="77777777" w:rsidR="00B723DA" w:rsidRPr="00FD1D48" w:rsidRDefault="00B723DA" w:rsidP="00B723DA">
      <w:p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rPr>
        <w:t>Upon progressing to the next level, the game introduces:</w:t>
      </w:r>
    </w:p>
    <w:p w14:paraId="50B544E8" w14:textId="77777777" w:rsidR="00B723DA" w:rsidRPr="00FD1D48" w:rsidRDefault="00B723DA" w:rsidP="003E7317">
      <w:pPr>
        <w:numPr>
          <w:ilvl w:val="0"/>
          <w:numId w:val="32"/>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Increased Difficulty:</w:t>
      </w:r>
      <w:r w:rsidRPr="00FD1D48">
        <w:rPr>
          <w:rFonts w:ascii="Times New Roman" w:eastAsia="Times New Roman" w:hAnsi="Times New Roman" w:cs="Times New Roman"/>
        </w:rPr>
        <w:t xml:space="preserve"> </w:t>
      </w:r>
    </w:p>
    <w:p w14:paraId="55215843" w14:textId="77777777" w:rsidR="00B723DA" w:rsidRPr="00FD1D48" w:rsidRDefault="00B723DA" w:rsidP="003E7317">
      <w:pPr>
        <w:numPr>
          <w:ilvl w:val="1"/>
          <w:numId w:val="32"/>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rPr>
        <w:lastRenderedPageBreak/>
        <w:t>Higher numbers of enemies.</w:t>
      </w:r>
    </w:p>
    <w:p w14:paraId="7B43F653" w14:textId="77777777" w:rsidR="00B723DA" w:rsidRPr="00FD1D48" w:rsidRDefault="00B723DA" w:rsidP="003E7317">
      <w:pPr>
        <w:numPr>
          <w:ilvl w:val="1"/>
          <w:numId w:val="32"/>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rPr>
        <w:t>Faster enemy bullets.</w:t>
      </w:r>
    </w:p>
    <w:p w14:paraId="794DD53F" w14:textId="77777777" w:rsidR="00B723DA" w:rsidRPr="00FD1D48" w:rsidRDefault="00B723DA" w:rsidP="003E7317">
      <w:pPr>
        <w:numPr>
          <w:ilvl w:val="1"/>
          <w:numId w:val="32"/>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rPr>
        <w:t>More frequent enemy fire.</w:t>
      </w:r>
    </w:p>
    <w:p w14:paraId="39FABEE8" w14:textId="77777777" w:rsidR="00B723DA" w:rsidRPr="00FD1D48" w:rsidRDefault="00B723DA" w:rsidP="003E7317">
      <w:pPr>
        <w:numPr>
          <w:ilvl w:val="0"/>
          <w:numId w:val="32"/>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Shields:</w:t>
      </w:r>
      <w:r w:rsidRPr="00FD1D48">
        <w:rPr>
          <w:rFonts w:ascii="Times New Roman" w:eastAsia="Times New Roman" w:hAnsi="Times New Roman" w:cs="Times New Roman"/>
        </w:rPr>
        <w:t xml:space="preserve"> Players can use shields to absorb a limited amount of enemy damage.</w:t>
      </w:r>
    </w:p>
    <w:p w14:paraId="637AAF35" w14:textId="77777777" w:rsidR="00B723DA" w:rsidRPr="00FD1D48" w:rsidRDefault="00B723DA" w:rsidP="00B723DA">
      <w:p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rPr>
        <w:t>The gameplay loop continues with the increased challenge, allowing players to push their skills and achieve higher scores.</w:t>
      </w:r>
    </w:p>
    <w:p w14:paraId="74A077CA" w14:textId="77777777" w:rsidR="00B723DA" w:rsidRPr="00FD1D48" w:rsidRDefault="003E7317" w:rsidP="00B723DA">
      <w:pPr>
        <w:rPr>
          <w:rFonts w:ascii="Times New Roman" w:eastAsia="Times New Roman" w:hAnsi="Times New Roman" w:cs="Times New Roman"/>
        </w:rPr>
      </w:pPr>
      <w:r>
        <w:rPr>
          <w:rFonts w:ascii="Times New Roman" w:eastAsia="Times New Roman" w:hAnsi="Times New Roman" w:cs="Times New Roman"/>
        </w:rPr>
        <w:pict w14:anchorId="5C00DCD3">
          <v:rect id="_x0000_i1038" style="width:0;height:1.5pt" o:hralign="center" o:hrstd="t" o:hr="t" fillcolor="#a0a0a0" stroked="f"/>
        </w:pict>
      </w:r>
    </w:p>
    <w:p w14:paraId="4B208408" w14:textId="77777777" w:rsidR="00B723DA" w:rsidRPr="00FD1D48" w:rsidRDefault="00B723DA" w:rsidP="00B723DA">
      <w:pPr>
        <w:spacing w:before="100" w:beforeAutospacing="1" w:after="100" w:afterAutospacing="1"/>
        <w:outlineLvl w:val="2"/>
        <w:rPr>
          <w:rFonts w:ascii="Times New Roman" w:eastAsia="Times New Roman" w:hAnsi="Times New Roman" w:cs="Times New Roman"/>
          <w:b/>
          <w:bCs/>
          <w:sz w:val="27"/>
          <w:szCs w:val="27"/>
        </w:rPr>
      </w:pPr>
      <w:r w:rsidRPr="00FD1D48">
        <w:rPr>
          <w:rFonts w:ascii="Times New Roman" w:eastAsia="Times New Roman" w:hAnsi="Times New Roman" w:cs="Times New Roman"/>
          <w:b/>
          <w:bCs/>
          <w:sz w:val="27"/>
          <w:szCs w:val="27"/>
        </w:rPr>
        <w:t>Winning Strategy</w:t>
      </w:r>
    </w:p>
    <w:p w14:paraId="3976064A" w14:textId="77777777" w:rsidR="00B723DA" w:rsidRPr="00FD1D48" w:rsidRDefault="00B723DA" w:rsidP="003E7317">
      <w:pPr>
        <w:numPr>
          <w:ilvl w:val="0"/>
          <w:numId w:val="33"/>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Movement Precision:</w:t>
      </w:r>
      <w:r w:rsidRPr="00FD1D48">
        <w:rPr>
          <w:rFonts w:ascii="Times New Roman" w:eastAsia="Times New Roman" w:hAnsi="Times New Roman" w:cs="Times New Roman"/>
        </w:rPr>
        <w:t xml:space="preserve"> Master the spaceship’s controls to dodge incoming bullets effectively.</w:t>
      </w:r>
    </w:p>
    <w:p w14:paraId="7FDC277C" w14:textId="77777777" w:rsidR="00B723DA" w:rsidRPr="00FD1D48" w:rsidRDefault="00B723DA" w:rsidP="003E7317">
      <w:pPr>
        <w:numPr>
          <w:ilvl w:val="0"/>
          <w:numId w:val="33"/>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Timing and Accuracy:</w:t>
      </w:r>
      <w:r w:rsidRPr="00FD1D48">
        <w:rPr>
          <w:rFonts w:ascii="Times New Roman" w:eastAsia="Times New Roman" w:hAnsi="Times New Roman" w:cs="Times New Roman"/>
        </w:rPr>
        <w:t xml:space="preserve"> Fire bullets strategically to maximize enemy hits and conserve time.</w:t>
      </w:r>
    </w:p>
    <w:p w14:paraId="3BE3C1C0" w14:textId="77777777" w:rsidR="00B723DA" w:rsidRPr="00FD1D48" w:rsidRDefault="00B723DA" w:rsidP="003E7317">
      <w:pPr>
        <w:numPr>
          <w:ilvl w:val="0"/>
          <w:numId w:val="33"/>
        </w:numP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Shield Management:</w:t>
      </w:r>
      <w:r w:rsidRPr="00FD1D48">
        <w:rPr>
          <w:rFonts w:ascii="Times New Roman" w:eastAsia="Times New Roman" w:hAnsi="Times New Roman" w:cs="Times New Roman"/>
        </w:rPr>
        <w:t xml:space="preserve"> Use shields wisely to absorb damage in critical situations.</w:t>
      </w:r>
    </w:p>
    <w:p w14:paraId="2297A2CD" w14:textId="64B7503A" w:rsidR="00192CBC" w:rsidRPr="00192CBC" w:rsidRDefault="00B723DA" w:rsidP="003E7317">
      <w:pPr>
        <w:numPr>
          <w:ilvl w:val="0"/>
          <w:numId w:val="33"/>
        </w:numPr>
        <w:pBdr>
          <w:bottom w:val="thinThickThinMediumGap" w:sz="18" w:space="1" w:color="auto"/>
        </w:pBdr>
        <w:spacing w:before="100" w:beforeAutospacing="1" w:after="100" w:afterAutospacing="1"/>
        <w:rPr>
          <w:rFonts w:ascii="Times New Roman" w:eastAsia="Times New Roman" w:hAnsi="Times New Roman" w:cs="Times New Roman"/>
        </w:rPr>
      </w:pPr>
      <w:r w:rsidRPr="00FD1D48">
        <w:rPr>
          <w:rFonts w:ascii="Times New Roman" w:eastAsia="Times New Roman" w:hAnsi="Times New Roman" w:cs="Times New Roman"/>
          <w:b/>
          <w:bCs/>
        </w:rPr>
        <w:t>Level Selection:</w:t>
      </w:r>
      <w:r w:rsidRPr="00FD1D48">
        <w:rPr>
          <w:rFonts w:ascii="Times New Roman" w:eastAsia="Times New Roman" w:hAnsi="Times New Roman" w:cs="Times New Roman"/>
        </w:rPr>
        <w:t xml:space="preserve"> Only progress to higher levels if you’re confident in your skills to handle increased difficulty.</w:t>
      </w:r>
    </w:p>
    <w:p w14:paraId="59E0D6D6" w14:textId="0451305A" w:rsidR="004C0A35" w:rsidRPr="003F2BA3" w:rsidRDefault="00192CBC" w:rsidP="003F2BA3">
      <w:pPr>
        <w:pStyle w:val="Heading4"/>
        <w:rPr>
          <w:color w:val="1880AD" w:themeColor="accent4" w:themeShade="BF"/>
          <w:sz w:val="36"/>
          <w:szCs w:val="36"/>
        </w:rPr>
      </w:pPr>
      <w:r>
        <w:rPr>
          <w:noProof/>
        </w:rPr>
        <w:drawing>
          <wp:anchor distT="0" distB="0" distL="114300" distR="114300" simplePos="0" relativeHeight="251660288" behindDoc="0" locked="0" layoutInCell="1" allowOverlap="1" wp14:anchorId="6823A98B" wp14:editId="3C5EE8DE">
            <wp:simplePos x="0" y="0"/>
            <wp:positionH relativeFrom="margin">
              <wp:posOffset>400050</wp:posOffset>
            </wp:positionH>
            <wp:positionV relativeFrom="margin">
              <wp:posOffset>4309745</wp:posOffset>
            </wp:positionV>
            <wp:extent cx="6076950" cy="4556125"/>
            <wp:effectExtent l="19050" t="0" r="19050" b="1292225"/>
            <wp:wrapSquare wrapText="bothSides"/>
            <wp:docPr id="213158669" name="Picture 1" descr="Diagram of a diagram of a bullet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669" name="Picture 1" descr="Diagram of a diagram of a bullet management syste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76950" cy="4556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4C0A35" w:rsidRPr="003F2BA3">
        <w:rPr>
          <w:rStyle w:val="Strong"/>
          <w:b/>
          <w:bCs w:val="0"/>
          <w:color w:val="1880AD" w:themeColor="accent4" w:themeShade="BF"/>
          <w:sz w:val="36"/>
          <w:szCs w:val="36"/>
        </w:rPr>
        <w:t>Architecture Diagram</w:t>
      </w:r>
      <w:r w:rsidR="00230381" w:rsidRPr="003F2BA3">
        <w:rPr>
          <w:rStyle w:val="Strong"/>
          <w:b/>
          <w:bCs w:val="0"/>
          <w:color w:val="1880AD" w:themeColor="accent4" w:themeShade="BF"/>
          <w:sz w:val="36"/>
          <w:szCs w:val="36"/>
        </w:rPr>
        <w:t>:</w:t>
      </w:r>
    </w:p>
    <w:p w14:paraId="219EAA1C" w14:textId="1A042A9F" w:rsidR="004C0A35" w:rsidRDefault="004C0A35" w:rsidP="004C0A35">
      <w:pPr>
        <w:pStyle w:val="NormalWeb"/>
      </w:pPr>
      <w:r>
        <w:t>Below is the abstract project architecture diagram:</w:t>
      </w:r>
    </w:p>
    <w:p w14:paraId="7D929472" w14:textId="653D4CEB" w:rsidR="003F2BA3" w:rsidRDefault="003F2BA3" w:rsidP="004C0A35">
      <w:pPr>
        <w:pStyle w:val="NormalWeb"/>
      </w:pPr>
    </w:p>
    <w:p w14:paraId="24B034FF" w14:textId="19E51487" w:rsidR="003F2BA3" w:rsidRDefault="003F2BA3" w:rsidP="004C0A35">
      <w:pPr>
        <w:pStyle w:val="NormalWeb"/>
      </w:pPr>
    </w:p>
    <w:p w14:paraId="3F883555" w14:textId="77777777" w:rsidR="00B71C6B" w:rsidRDefault="00B71C6B" w:rsidP="004C0A35"/>
    <w:p w14:paraId="61A195E1" w14:textId="744EAFB4" w:rsidR="00D225F1" w:rsidRDefault="00D225F1" w:rsidP="006C7DAC">
      <w:pPr>
        <w:pStyle w:val="Heading4"/>
        <w:rPr>
          <w:rStyle w:val="Strong"/>
          <w:b/>
          <w:bCs w:val="0"/>
        </w:rPr>
      </w:pPr>
    </w:p>
    <w:p w14:paraId="072FB2DE" w14:textId="77777777" w:rsidR="00D225F1" w:rsidRDefault="00D225F1" w:rsidP="006C7DAC">
      <w:pPr>
        <w:pStyle w:val="Heading4"/>
        <w:rPr>
          <w:rStyle w:val="Strong"/>
          <w:b/>
          <w:bCs w:val="0"/>
        </w:rPr>
      </w:pPr>
    </w:p>
    <w:p w14:paraId="0320B23F" w14:textId="7B36D178" w:rsidR="008F506C" w:rsidRDefault="008F506C" w:rsidP="006C7DAC">
      <w:pPr>
        <w:pStyle w:val="Heading4"/>
        <w:rPr>
          <w:rStyle w:val="Strong"/>
          <w:b/>
          <w:bCs w:val="0"/>
          <w:color w:val="0081B3" w:themeColor="accent6" w:themeShade="BF"/>
        </w:rPr>
      </w:pPr>
    </w:p>
    <w:p w14:paraId="22D2A91B" w14:textId="381427D0" w:rsidR="008F506C" w:rsidRDefault="008F506C" w:rsidP="006C7DAC">
      <w:pPr>
        <w:pStyle w:val="Heading4"/>
        <w:rPr>
          <w:rStyle w:val="Strong"/>
          <w:b/>
          <w:bCs w:val="0"/>
          <w:color w:val="0081B3" w:themeColor="accent6" w:themeShade="BF"/>
        </w:rPr>
      </w:pPr>
    </w:p>
    <w:p w14:paraId="0E147A65" w14:textId="1152847F" w:rsidR="00A856DC" w:rsidRDefault="00A856DC" w:rsidP="00A76AFE"/>
    <w:p w14:paraId="4CBA6979" w14:textId="0680C7F8" w:rsidR="003F2BA3" w:rsidRDefault="003F2BA3" w:rsidP="00A76AFE">
      <w:pPr>
        <w:ind w:left="360"/>
        <w:jc w:val="center"/>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D6AF897" w14:textId="08E46F97" w:rsidR="003F2BA3" w:rsidRDefault="003F2BA3" w:rsidP="00A76AFE">
      <w:pPr>
        <w:ind w:left="360"/>
        <w:jc w:val="center"/>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69FF860" w14:textId="074911C4" w:rsidR="003F2BA3" w:rsidRDefault="003F2BA3" w:rsidP="00A76AFE">
      <w:pPr>
        <w:ind w:left="360"/>
        <w:jc w:val="center"/>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3C96C1C" w14:textId="46DF6B18" w:rsidR="003F2BA3" w:rsidRDefault="003F2BA3" w:rsidP="00A76AFE">
      <w:pPr>
        <w:ind w:left="360"/>
        <w:jc w:val="center"/>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B66BB90" w14:textId="1CD79DEF" w:rsidR="003F2BA3" w:rsidRDefault="003F2BA3" w:rsidP="00A76AFE">
      <w:pPr>
        <w:ind w:left="360"/>
        <w:jc w:val="center"/>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1E8A6A1" w14:textId="5C3F2F5B" w:rsidR="003F2BA3" w:rsidRDefault="003F2BA3" w:rsidP="00A76AFE">
      <w:pPr>
        <w:ind w:left="360"/>
        <w:jc w:val="center"/>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33E8F61" w14:textId="2454A793" w:rsidR="003F2BA3" w:rsidRPr="003F2BA3" w:rsidRDefault="00A76AFE" w:rsidP="003F2BA3">
      <w:pPr>
        <w:jc w:val="center"/>
        <w:rPr>
          <w:b/>
          <w:bCs/>
          <w:color w:val="27AAE1"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3.</w:t>
      </w:r>
      <w:r w:rsidR="008F506C" w:rsidRPr="00A76AFE">
        <w:rPr>
          <w:b/>
          <w:color w:val="1C75BC"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Detailed Flowchart:</w:t>
      </w:r>
    </w:p>
    <w:p w14:paraId="423AC55E" w14:textId="1B2ECD17" w:rsidR="003F2BA3" w:rsidRDefault="00B723DA" w:rsidP="00A76AFE">
      <w:pPr>
        <w:jc w:val="center"/>
        <w:rPr>
          <w:b/>
          <w:bCs/>
          <w:color w:val="6976D2" w:themeColor="accent2" w:themeTint="99"/>
          <w:lang/>
        </w:rPr>
      </w:pPr>
      <w:r>
        <w:rPr>
          <w:b/>
          <w:bCs/>
          <w:noProof/>
          <w:sz w:val="32"/>
          <w:szCs w:val="32"/>
        </w:rPr>
        <w:drawing>
          <wp:anchor distT="0" distB="0" distL="114300" distR="114300" simplePos="0" relativeHeight="251659264" behindDoc="0" locked="0" layoutInCell="1" allowOverlap="1" wp14:anchorId="514A655B" wp14:editId="6F924005">
            <wp:simplePos x="0" y="0"/>
            <wp:positionH relativeFrom="margin">
              <wp:posOffset>2540</wp:posOffset>
            </wp:positionH>
            <wp:positionV relativeFrom="margin">
              <wp:posOffset>1360170</wp:posOffset>
            </wp:positionV>
            <wp:extent cx="6870700" cy="6602095"/>
            <wp:effectExtent l="171450" t="152400" r="196850" b="198755"/>
            <wp:wrapSquare wrapText="bothSides"/>
            <wp:docPr id="76466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667503"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870700" cy="6602095"/>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244B8FF" w14:textId="77777777" w:rsidR="003F2BA3" w:rsidRDefault="003F2BA3" w:rsidP="00A76AFE">
      <w:pPr>
        <w:jc w:val="center"/>
        <w:rPr>
          <w:b/>
          <w:bCs/>
          <w:color w:val="6976D2" w:themeColor="accent2" w:themeTint="99"/>
          <w:lang/>
        </w:rPr>
      </w:pPr>
    </w:p>
    <w:p w14:paraId="2BECAC99" w14:textId="77777777" w:rsidR="003F2BA3" w:rsidRDefault="003F2BA3" w:rsidP="00A76AFE">
      <w:pPr>
        <w:jc w:val="center"/>
        <w:rPr>
          <w:b/>
          <w:bCs/>
          <w:color w:val="6976D2" w:themeColor="accent2" w:themeTint="99"/>
          <w:lang/>
        </w:rPr>
      </w:pPr>
    </w:p>
    <w:p w14:paraId="6C5595E5" w14:textId="77777777" w:rsidR="00B723DA" w:rsidRDefault="00B723DA" w:rsidP="00A76AFE">
      <w:pPr>
        <w:jc w:val="center"/>
        <w:rPr>
          <w:b/>
          <w:bCs/>
          <w:color w:val="6976D2" w:themeColor="accent2" w:themeTint="99"/>
          <w:lang/>
        </w:rPr>
      </w:pPr>
    </w:p>
    <w:p w14:paraId="7895AA8A" w14:textId="3A426A3F" w:rsidR="003F2BA3" w:rsidRDefault="003F2BA3" w:rsidP="00A76AFE">
      <w:pPr>
        <w:jc w:val="center"/>
        <w:rPr>
          <w:b/>
          <w:bCs/>
          <w:color w:val="6976D2" w:themeColor="accent2" w:themeTint="99"/>
          <w:lang/>
        </w:rPr>
      </w:pPr>
    </w:p>
    <w:p w14:paraId="76039E05" w14:textId="0B834F26" w:rsidR="003F2BA3" w:rsidRDefault="003F2BA3" w:rsidP="00A76AFE">
      <w:pPr>
        <w:jc w:val="center"/>
        <w:rPr>
          <w:b/>
          <w:bCs/>
          <w:color w:val="6976D2" w:themeColor="accent2" w:themeTint="99"/>
          <w:lang/>
        </w:rPr>
      </w:pPr>
    </w:p>
    <w:p w14:paraId="3C375427" w14:textId="77777777" w:rsidR="00192CBC" w:rsidRDefault="00192CBC" w:rsidP="00A76AFE">
      <w:pPr>
        <w:jc w:val="center"/>
        <w:rPr>
          <w:b/>
          <w:bCs/>
          <w:color w:val="6976D2" w:themeColor="accent2" w:themeTint="99"/>
          <w:lang/>
        </w:rPr>
      </w:pPr>
    </w:p>
    <w:p w14:paraId="04B5B106" w14:textId="77777777" w:rsidR="00192CBC" w:rsidRDefault="00192CBC" w:rsidP="00A76AFE">
      <w:pPr>
        <w:jc w:val="center"/>
        <w:rPr>
          <w:b/>
          <w:bCs/>
          <w:color w:val="6976D2" w:themeColor="accent2" w:themeTint="99"/>
          <w:lang/>
        </w:rPr>
      </w:pPr>
    </w:p>
    <w:p w14:paraId="56756B7B" w14:textId="77777777" w:rsidR="00192CBC" w:rsidRDefault="00192CBC" w:rsidP="00A76AFE">
      <w:pPr>
        <w:jc w:val="center"/>
        <w:rPr>
          <w:b/>
          <w:bCs/>
          <w:color w:val="6976D2" w:themeColor="accent2" w:themeTint="99"/>
          <w:lang/>
        </w:rPr>
      </w:pPr>
    </w:p>
    <w:p w14:paraId="048E6CA0" w14:textId="77777777" w:rsidR="00192CBC" w:rsidRDefault="00192CBC" w:rsidP="00A76AFE">
      <w:pPr>
        <w:jc w:val="center"/>
        <w:rPr>
          <w:b/>
          <w:bCs/>
          <w:color w:val="6976D2" w:themeColor="accent2" w:themeTint="99"/>
          <w:lang/>
        </w:rPr>
      </w:pPr>
    </w:p>
    <w:p w14:paraId="41FF83D1" w14:textId="71A93CCD" w:rsidR="00331598" w:rsidRDefault="00331598" w:rsidP="00A76AFE">
      <w:pPr>
        <w:jc w:val="center"/>
        <w:rPr>
          <w:b/>
          <w:bCs/>
          <w:color w:val="6976D2" w:themeColor="accent2" w:themeTint="99"/>
          <w:lang/>
        </w:rPr>
      </w:pPr>
      <w:r w:rsidRPr="00331598">
        <w:rPr>
          <w:b/>
          <w:bCs/>
          <w:color w:val="6976D2" w:themeColor="accent2" w:themeTint="99"/>
          <w:lang/>
        </w:rPr>
        <w:lastRenderedPageBreak/>
        <w:t>Flowchart Steps with Technical Details</w:t>
      </w:r>
      <w:r w:rsidR="00A76AFE">
        <w:rPr>
          <w:b/>
          <w:bCs/>
          <w:color w:val="6976D2" w:themeColor="accent2" w:themeTint="99"/>
          <w:lang/>
        </w:rPr>
        <w:t>:</w:t>
      </w:r>
    </w:p>
    <w:p w14:paraId="7E056471" w14:textId="07F8382D" w:rsidR="00331598" w:rsidRPr="00331598" w:rsidRDefault="00331598" w:rsidP="00331598">
      <w:pPr>
        <w:rPr>
          <w:b/>
          <w:bCs/>
          <w:color w:val="6976D2" w:themeColor="accent2" w:themeTint="99"/>
          <w:lang/>
        </w:rPr>
      </w:pPr>
    </w:p>
    <w:p w14:paraId="0270CB89" w14:textId="45343290" w:rsidR="00331598" w:rsidRPr="00331598" w:rsidRDefault="00331598" w:rsidP="00331598">
      <w:pPr>
        <w:rPr>
          <w:b/>
          <w:bCs/>
          <w:sz w:val="32"/>
          <w:szCs w:val="32"/>
          <w:lang/>
        </w:rPr>
      </w:pPr>
      <w:r w:rsidRPr="00331598">
        <w:rPr>
          <w:b/>
          <w:bCs/>
          <w:sz w:val="32"/>
          <w:szCs w:val="32"/>
          <w:lang/>
        </w:rPr>
        <w:t xml:space="preserve">1. </w:t>
      </w:r>
      <w:r w:rsidRPr="00331598">
        <w:rPr>
          <w:rFonts w:ascii="Calibri" w:hAnsi="Calibri" w:cs="Calibri"/>
          <w:b/>
          <w:bCs/>
          <w:sz w:val="32"/>
          <w:szCs w:val="32"/>
          <w:lang/>
        </w:rPr>
        <w:t>Game Initialization</w:t>
      </w:r>
      <w:r>
        <w:rPr>
          <w:rFonts w:ascii="Calibri" w:hAnsi="Calibri" w:cs="Calibri"/>
          <w:b/>
          <w:bCs/>
          <w:sz w:val="32"/>
          <w:szCs w:val="32"/>
          <w:lang/>
        </w:rPr>
        <w:t>:</w:t>
      </w:r>
    </w:p>
    <w:p w14:paraId="3C3CFBBF" w14:textId="77777777" w:rsidR="00331598" w:rsidRPr="00331598" w:rsidRDefault="00331598" w:rsidP="003E7317">
      <w:pPr>
        <w:numPr>
          <w:ilvl w:val="0"/>
          <w:numId w:val="2"/>
        </w:numPr>
        <w:rPr>
          <w:rFonts w:ascii="Calibri" w:hAnsi="Calibri" w:cs="Calibri"/>
          <w:lang/>
        </w:rPr>
      </w:pPr>
      <w:r w:rsidRPr="00331598">
        <w:rPr>
          <w:rFonts w:ascii="Calibri" w:hAnsi="Calibri" w:cs="Calibri"/>
          <w:b/>
          <w:bCs/>
          <w:sz w:val="28"/>
          <w:szCs w:val="28"/>
          <w:lang/>
        </w:rPr>
        <w:t>Purpose</w:t>
      </w:r>
      <w:r w:rsidRPr="00331598">
        <w:rPr>
          <w:rFonts w:ascii="Calibri" w:hAnsi="Calibri" w:cs="Calibri"/>
          <w:sz w:val="28"/>
          <w:szCs w:val="28"/>
          <w:lang/>
        </w:rPr>
        <w:t xml:space="preserve">: </w:t>
      </w:r>
      <w:r w:rsidRPr="00331598">
        <w:rPr>
          <w:rFonts w:ascii="Calibri" w:hAnsi="Calibri" w:cs="Calibri"/>
          <w:lang/>
        </w:rPr>
        <w:t>Initialize all required game elements and prepare the game loop.</w:t>
      </w:r>
    </w:p>
    <w:p w14:paraId="0A9291FA" w14:textId="77777777" w:rsidR="00331598" w:rsidRPr="00331598" w:rsidRDefault="00331598" w:rsidP="003E7317">
      <w:pPr>
        <w:numPr>
          <w:ilvl w:val="0"/>
          <w:numId w:val="2"/>
        </w:numPr>
        <w:rPr>
          <w:rFonts w:ascii="Calibri" w:hAnsi="Calibri" w:cs="Calibri"/>
          <w:sz w:val="28"/>
          <w:szCs w:val="28"/>
          <w:lang/>
        </w:rPr>
      </w:pPr>
      <w:r w:rsidRPr="00331598">
        <w:rPr>
          <w:rFonts w:ascii="Calibri" w:hAnsi="Calibri" w:cs="Calibri"/>
          <w:b/>
          <w:bCs/>
          <w:sz w:val="28"/>
          <w:szCs w:val="28"/>
          <w:lang/>
        </w:rPr>
        <w:t>Details</w:t>
      </w:r>
      <w:r w:rsidRPr="00331598">
        <w:rPr>
          <w:rFonts w:ascii="Calibri" w:hAnsi="Calibri" w:cs="Calibri"/>
          <w:sz w:val="28"/>
          <w:szCs w:val="28"/>
          <w:lang/>
        </w:rPr>
        <w:t>:</w:t>
      </w:r>
    </w:p>
    <w:p w14:paraId="33F6E828" w14:textId="77777777" w:rsidR="00331598" w:rsidRPr="00331598" w:rsidRDefault="00331598" w:rsidP="003E7317">
      <w:pPr>
        <w:numPr>
          <w:ilvl w:val="1"/>
          <w:numId w:val="2"/>
        </w:numPr>
        <w:rPr>
          <w:rFonts w:ascii="Calibri" w:hAnsi="Calibri" w:cs="Calibri"/>
          <w:lang/>
        </w:rPr>
      </w:pPr>
      <w:r w:rsidRPr="00331598">
        <w:rPr>
          <w:rFonts w:ascii="Calibri" w:hAnsi="Calibri" w:cs="Calibri"/>
          <w:lang/>
        </w:rPr>
        <w:t xml:space="preserve">Set up the window using </w:t>
      </w:r>
      <w:r w:rsidRPr="00331598">
        <w:rPr>
          <w:rFonts w:ascii="Calibri" w:hAnsi="Calibri" w:cs="Calibri"/>
          <w:color w:val="65ADE8" w:themeColor="accent3" w:themeTint="99"/>
          <w:lang/>
        </w:rPr>
        <w:t xml:space="preserve">sf::RenderWindow </w:t>
      </w:r>
      <w:r w:rsidRPr="00331598">
        <w:rPr>
          <w:rFonts w:ascii="Calibri" w:hAnsi="Calibri" w:cs="Calibri"/>
          <w:lang/>
        </w:rPr>
        <w:t>with desired width and height.</w:t>
      </w:r>
    </w:p>
    <w:p w14:paraId="2235132F" w14:textId="77777777" w:rsidR="00331598" w:rsidRPr="00331598" w:rsidRDefault="00331598" w:rsidP="003E7317">
      <w:pPr>
        <w:numPr>
          <w:ilvl w:val="1"/>
          <w:numId w:val="2"/>
        </w:numPr>
        <w:rPr>
          <w:rFonts w:ascii="Calibri" w:hAnsi="Calibri" w:cs="Calibri"/>
          <w:lang/>
        </w:rPr>
      </w:pPr>
      <w:r w:rsidRPr="00331598">
        <w:rPr>
          <w:rFonts w:ascii="Calibri" w:hAnsi="Calibri" w:cs="Calibri"/>
          <w:lang/>
        </w:rPr>
        <w:t xml:space="preserve">Load resources (textures, fonts, sounds) using </w:t>
      </w:r>
      <w:r w:rsidRPr="00331598">
        <w:rPr>
          <w:rFonts w:ascii="Calibri" w:hAnsi="Calibri" w:cs="Calibri"/>
          <w:color w:val="65ADE8" w:themeColor="accent3" w:themeTint="99"/>
          <w:lang/>
        </w:rPr>
        <w:t>sf::Texture, sf::Font</w:t>
      </w:r>
      <w:r w:rsidRPr="00331598">
        <w:rPr>
          <w:rFonts w:ascii="Calibri" w:hAnsi="Calibri" w:cs="Calibri"/>
          <w:lang/>
        </w:rPr>
        <w:t xml:space="preserve">, and </w:t>
      </w:r>
      <w:r w:rsidRPr="00331598">
        <w:rPr>
          <w:rFonts w:ascii="Calibri" w:hAnsi="Calibri" w:cs="Calibri"/>
          <w:color w:val="65ADE8" w:themeColor="accent3" w:themeTint="99"/>
          <w:lang/>
        </w:rPr>
        <w:t>sf::SoundBuffer</w:t>
      </w:r>
      <w:r w:rsidRPr="00331598">
        <w:rPr>
          <w:rFonts w:ascii="Calibri" w:hAnsi="Calibri" w:cs="Calibri"/>
          <w:lang/>
        </w:rPr>
        <w:t>.</w:t>
      </w:r>
    </w:p>
    <w:p w14:paraId="692DC4F1" w14:textId="2A9B3035" w:rsidR="00331598" w:rsidRPr="00331598" w:rsidRDefault="00331598" w:rsidP="003E7317">
      <w:pPr>
        <w:numPr>
          <w:ilvl w:val="1"/>
          <w:numId w:val="2"/>
        </w:numPr>
        <w:rPr>
          <w:rFonts w:ascii="Calibri" w:hAnsi="Calibri" w:cs="Calibri"/>
          <w:lang/>
        </w:rPr>
      </w:pPr>
      <w:r w:rsidRPr="00331598">
        <w:rPr>
          <w:rFonts w:ascii="Calibri" w:hAnsi="Calibri" w:cs="Calibri"/>
          <w:lang/>
        </w:rPr>
        <w:t>Initialize entities: player spaceship, enemies, bullets, boundaries, score, and lives.</w:t>
      </w:r>
    </w:p>
    <w:p w14:paraId="1BE94DB6" w14:textId="39881CEB" w:rsidR="00331598" w:rsidRPr="00331598" w:rsidRDefault="00331598" w:rsidP="00331598">
      <w:pPr>
        <w:rPr>
          <w:rFonts w:ascii="Calibri" w:hAnsi="Calibri" w:cs="Calibri"/>
          <w:b/>
          <w:bCs/>
          <w:lang/>
        </w:rPr>
      </w:pPr>
      <w:r w:rsidRPr="00331598">
        <w:rPr>
          <w:rFonts w:ascii="Calibri" w:hAnsi="Calibri" w:cs="Calibri"/>
          <w:b/>
          <w:bCs/>
          <w:sz w:val="32"/>
          <w:szCs w:val="32"/>
          <w:lang/>
        </w:rPr>
        <w:t>2. Input Handling</w:t>
      </w:r>
      <w:r>
        <w:rPr>
          <w:rFonts w:ascii="Calibri" w:hAnsi="Calibri" w:cs="Calibri"/>
          <w:b/>
          <w:bCs/>
          <w:sz w:val="32"/>
          <w:szCs w:val="32"/>
          <w:lang/>
        </w:rPr>
        <w:t>:</w:t>
      </w:r>
    </w:p>
    <w:p w14:paraId="6056F1C4" w14:textId="77777777" w:rsidR="00331598" w:rsidRPr="00331598" w:rsidRDefault="00331598" w:rsidP="003E7317">
      <w:pPr>
        <w:numPr>
          <w:ilvl w:val="0"/>
          <w:numId w:val="3"/>
        </w:numPr>
        <w:rPr>
          <w:rFonts w:ascii="Calibri" w:hAnsi="Calibri" w:cs="Calibri"/>
          <w:lang/>
        </w:rPr>
      </w:pPr>
      <w:r w:rsidRPr="00331598">
        <w:rPr>
          <w:rFonts w:ascii="Calibri" w:hAnsi="Calibri" w:cs="Calibri"/>
          <w:b/>
          <w:bCs/>
          <w:lang/>
        </w:rPr>
        <w:t>Purpose</w:t>
      </w:r>
      <w:r w:rsidRPr="00331598">
        <w:rPr>
          <w:rFonts w:ascii="Calibri" w:hAnsi="Calibri" w:cs="Calibri"/>
          <w:lang/>
        </w:rPr>
        <w:t>: Process user input to control the player spaceship and shooting.</w:t>
      </w:r>
    </w:p>
    <w:p w14:paraId="0285E451" w14:textId="77777777" w:rsidR="00331598" w:rsidRPr="00331598" w:rsidRDefault="00331598" w:rsidP="003E7317">
      <w:pPr>
        <w:numPr>
          <w:ilvl w:val="0"/>
          <w:numId w:val="3"/>
        </w:numPr>
        <w:rPr>
          <w:rFonts w:ascii="Calibri" w:hAnsi="Calibri" w:cs="Calibri"/>
          <w:lang/>
        </w:rPr>
      </w:pPr>
      <w:r w:rsidRPr="00331598">
        <w:rPr>
          <w:rFonts w:ascii="Calibri" w:hAnsi="Calibri" w:cs="Calibri"/>
          <w:b/>
          <w:bCs/>
          <w:lang/>
        </w:rPr>
        <w:t>Details</w:t>
      </w:r>
      <w:r w:rsidRPr="00331598">
        <w:rPr>
          <w:rFonts w:ascii="Calibri" w:hAnsi="Calibri" w:cs="Calibri"/>
          <w:lang/>
        </w:rPr>
        <w:t>:</w:t>
      </w:r>
    </w:p>
    <w:p w14:paraId="6594B16B" w14:textId="77777777" w:rsidR="00331598" w:rsidRPr="00331598" w:rsidRDefault="00331598" w:rsidP="003E7317">
      <w:pPr>
        <w:numPr>
          <w:ilvl w:val="1"/>
          <w:numId w:val="3"/>
        </w:numPr>
        <w:rPr>
          <w:rFonts w:ascii="Calibri" w:hAnsi="Calibri" w:cs="Calibri"/>
          <w:lang/>
        </w:rPr>
      </w:pPr>
      <w:r w:rsidRPr="00331598">
        <w:rPr>
          <w:rFonts w:ascii="Calibri" w:hAnsi="Calibri" w:cs="Calibri"/>
          <w:lang/>
        </w:rPr>
        <w:t xml:space="preserve">Use </w:t>
      </w:r>
      <w:r w:rsidRPr="00331598">
        <w:rPr>
          <w:rFonts w:ascii="Calibri" w:hAnsi="Calibri" w:cs="Calibri"/>
          <w:color w:val="65ADE8" w:themeColor="accent3" w:themeTint="99"/>
          <w:lang/>
        </w:rPr>
        <w:t xml:space="preserve">sf::Keyboard::isKeyPressed() </w:t>
      </w:r>
      <w:r w:rsidRPr="00331598">
        <w:rPr>
          <w:rFonts w:ascii="Calibri" w:hAnsi="Calibri" w:cs="Calibri"/>
          <w:lang/>
        </w:rPr>
        <w:t>to detect key presses:</w:t>
      </w:r>
    </w:p>
    <w:p w14:paraId="14674658" w14:textId="77777777" w:rsidR="00331598" w:rsidRPr="00331598" w:rsidRDefault="00331598" w:rsidP="003E7317">
      <w:pPr>
        <w:numPr>
          <w:ilvl w:val="2"/>
          <w:numId w:val="3"/>
        </w:numPr>
        <w:rPr>
          <w:rFonts w:ascii="Calibri" w:hAnsi="Calibri" w:cs="Calibri"/>
          <w:lang/>
        </w:rPr>
      </w:pPr>
      <w:r w:rsidRPr="00331598">
        <w:rPr>
          <w:rFonts w:ascii="Calibri" w:hAnsi="Calibri" w:cs="Calibri"/>
          <w:lang/>
        </w:rPr>
        <w:t>Arrow keys (Up, Down, Left, Right) for movement.</w:t>
      </w:r>
    </w:p>
    <w:p w14:paraId="59025ABC" w14:textId="77777777" w:rsidR="00331598" w:rsidRPr="00331598" w:rsidRDefault="00331598" w:rsidP="003E7317">
      <w:pPr>
        <w:numPr>
          <w:ilvl w:val="2"/>
          <w:numId w:val="3"/>
        </w:numPr>
        <w:rPr>
          <w:rFonts w:ascii="Calibri" w:hAnsi="Calibri" w:cs="Calibri"/>
          <w:lang/>
        </w:rPr>
      </w:pPr>
      <w:r w:rsidRPr="00331598">
        <w:rPr>
          <w:rFonts w:ascii="Calibri" w:hAnsi="Calibri" w:cs="Calibri"/>
          <w:lang/>
        </w:rPr>
        <w:t>Spacebar (Space) to fire bullets.</w:t>
      </w:r>
    </w:p>
    <w:p w14:paraId="4A5FC40D" w14:textId="77777777" w:rsidR="00331598" w:rsidRPr="00331598" w:rsidRDefault="00331598" w:rsidP="003E7317">
      <w:pPr>
        <w:numPr>
          <w:ilvl w:val="1"/>
          <w:numId w:val="3"/>
        </w:numPr>
        <w:rPr>
          <w:rFonts w:ascii="Calibri" w:hAnsi="Calibri" w:cs="Calibri"/>
          <w:lang/>
        </w:rPr>
      </w:pPr>
      <w:r w:rsidRPr="00331598">
        <w:rPr>
          <w:rFonts w:ascii="Calibri" w:hAnsi="Calibri" w:cs="Calibri"/>
          <w:lang/>
        </w:rPr>
        <w:t xml:space="preserve">Store bullets fired by the player in a </w:t>
      </w:r>
      <w:r w:rsidRPr="00331598">
        <w:rPr>
          <w:rFonts w:ascii="Calibri" w:hAnsi="Calibri" w:cs="Calibri"/>
          <w:b/>
          <w:bCs/>
          <w:lang/>
        </w:rPr>
        <w:t>vector</w:t>
      </w:r>
      <w:r w:rsidRPr="00331598">
        <w:rPr>
          <w:rFonts w:ascii="Calibri" w:hAnsi="Calibri" w:cs="Calibri"/>
          <w:lang/>
        </w:rPr>
        <w:t xml:space="preserve"> (e.g., </w:t>
      </w:r>
      <w:r w:rsidRPr="00331598">
        <w:rPr>
          <w:rFonts w:ascii="Calibri" w:hAnsi="Calibri" w:cs="Calibri"/>
          <w:color w:val="65ADE8" w:themeColor="accent3" w:themeTint="99"/>
          <w:lang/>
        </w:rPr>
        <w:t>std::vector&lt;sf::CircleShape&gt;</w:t>
      </w:r>
      <w:r w:rsidRPr="00331598">
        <w:rPr>
          <w:rFonts w:ascii="Calibri" w:hAnsi="Calibri" w:cs="Calibri"/>
          <w:lang/>
        </w:rPr>
        <w:t>).</w:t>
      </w:r>
    </w:p>
    <w:p w14:paraId="56F0F3D3" w14:textId="35CA42D5" w:rsidR="00331598" w:rsidRPr="00331598" w:rsidRDefault="00331598" w:rsidP="00331598">
      <w:pPr>
        <w:rPr>
          <w:rFonts w:ascii="Calibri" w:hAnsi="Calibri" w:cs="Calibri"/>
          <w:b/>
          <w:bCs/>
          <w:sz w:val="32"/>
          <w:szCs w:val="32"/>
          <w:lang/>
        </w:rPr>
      </w:pPr>
      <w:r w:rsidRPr="00331598">
        <w:rPr>
          <w:rFonts w:ascii="Calibri" w:hAnsi="Calibri" w:cs="Calibri"/>
          <w:b/>
          <w:bCs/>
          <w:sz w:val="32"/>
          <w:szCs w:val="32"/>
          <w:lang/>
        </w:rPr>
        <w:t>3. Update Game Entities:</w:t>
      </w:r>
    </w:p>
    <w:p w14:paraId="74C6BBF8" w14:textId="77777777" w:rsidR="00331598" w:rsidRPr="00331598" w:rsidRDefault="00331598" w:rsidP="003E7317">
      <w:pPr>
        <w:numPr>
          <w:ilvl w:val="0"/>
          <w:numId w:val="4"/>
        </w:numPr>
        <w:rPr>
          <w:rFonts w:ascii="Calibri" w:hAnsi="Calibri" w:cs="Calibri"/>
          <w:lang/>
        </w:rPr>
      </w:pPr>
      <w:r w:rsidRPr="00331598">
        <w:rPr>
          <w:rFonts w:ascii="Calibri" w:hAnsi="Calibri" w:cs="Calibri"/>
          <w:b/>
          <w:bCs/>
          <w:lang/>
        </w:rPr>
        <w:t>Purpose</w:t>
      </w:r>
      <w:r w:rsidRPr="00331598">
        <w:rPr>
          <w:rFonts w:ascii="Calibri" w:hAnsi="Calibri" w:cs="Calibri"/>
          <w:lang/>
        </w:rPr>
        <w:t>: Update the position and states of all game elements.</w:t>
      </w:r>
    </w:p>
    <w:p w14:paraId="0725FC87" w14:textId="77777777" w:rsidR="00331598" w:rsidRPr="00331598" w:rsidRDefault="00331598" w:rsidP="003E7317">
      <w:pPr>
        <w:numPr>
          <w:ilvl w:val="0"/>
          <w:numId w:val="4"/>
        </w:numPr>
        <w:rPr>
          <w:rFonts w:ascii="Calibri" w:hAnsi="Calibri" w:cs="Calibri"/>
          <w:lang/>
        </w:rPr>
      </w:pPr>
      <w:r w:rsidRPr="00331598">
        <w:rPr>
          <w:rFonts w:ascii="Calibri" w:hAnsi="Calibri" w:cs="Calibri"/>
          <w:b/>
          <w:bCs/>
          <w:lang/>
        </w:rPr>
        <w:t>Details</w:t>
      </w:r>
      <w:r w:rsidRPr="00331598">
        <w:rPr>
          <w:rFonts w:ascii="Calibri" w:hAnsi="Calibri" w:cs="Calibri"/>
          <w:lang/>
        </w:rPr>
        <w:t>:</w:t>
      </w:r>
    </w:p>
    <w:p w14:paraId="57557C04" w14:textId="77777777" w:rsidR="00331598" w:rsidRPr="00331598" w:rsidRDefault="00331598" w:rsidP="003E7317">
      <w:pPr>
        <w:numPr>
          <w:ilvl w:val="1"/>
          <w:numId w:val="4"/>
        </w:numPr>
        <w:rPr>
          <w:rFonts w:ascii="Calibri" w:hAnsi="Calibri" w:cs="Calibri"/>
          <w:lang/>
        </w:rPr>
      </w:pPr>
      <w:r w:rsidRPr="00331598">
        <w:rPr>
          <w:rFonts w:ascii="Calibri" w:hAnsi="Calibri" w:cs="Calibri"/>
          <w:b/>
          <w:bCs/>
          <w:lang/>
        </w:rPr>
        <w:t>Player</w:t>
      </w:r>
      <w:r w:rsidRPr="00331598">
        <w:rPr>
          <w:rFonts w:ascii="Calibri" w:hAnsi="Calibri" w:cs="Calibri"/>
          <w:lang/>
        </w:rPr>
        <w:t>: Move based on input and ensure it stays within the window boundary.</w:t>
      </w:r>
    </w:p>
    <w:p w14:paraId="05838F68" w14:textId="1CBF5F76" w:rsidR="00331598" w:rsidRPr="00331598" w:rsidRDefault="00331598" w:rsidP="003E7317">
      <w:pPr>
        <w:numPr>
          <w:ilvl w:val="2"/>
          <w:numId w:val="4"/>
        </w:numPr>
        <w:rPr>
          <w:rFonts w:ascii="Calibri" w:hAnsi="Calibri" w:cs="Calibri"/>
          <w:lang/>
        </w:rPr>
      </w:pPr>
      <w:r w:rsidRPr="00331598">
        <w:rPr>
          <w:rFonts w:ascii="Calibri" w:hAnsi="Calibri" w:cs="Calibri"/>
          <w:lang/>
        </w:rPr>
        <w:t xml:space="preserve">Use an </w:t>
      </w:r>
      <w:r w:rsidRPr="00331598">
        <w:rPr>
          <w:rFonts w:ascii="Calibri" w:hAnsi="Calibri" w:cs="Calibri"/>
          <w:color w:val="65ADE8" w:themeColor="accent3" w:themeTint="99"/>
          <w:lang/>
        </w:rPr>
        <w:t xml:space="preserve">sf::FloatRect </w:t>
      </w:r>
      <w:r w:rsidRPr="00331598">
        <w:rPr>
          <w:rFonts w:ascii="Calibri" w:hAnsi="Calibri" w:cs="Calibri"/>
          <w:lang/>
        </w:rPr>
        <w:t>for boundaries to restrict movement.</w:t>
      </w:r>
    </w:p>
    <w:p w14:paraId="2321361D" w14:textId="77777777" w:rsidR="00331598" w:rsidRPr="00331598" w:rsidRDefault="00331598" w:rsidP="003E7317">
      <w:pPr>
        <w:numPr>
          <w:ilvl w:val="1"/>
          <w:numId w:val="4"/>
        </w:numPr>
        <w:rPr>
          <w:rFonts w:ascii="Calibri" w:hAnsi="Calibri" w:cs="Calibri"/>
          <w:lang/>
        </w:rPr>
      </w:pPr>
      <w:r w:rsidRPr="00331598">
        <w:rPr>
          <w:rFonts w:ascii="Calibri" w:hAnsi="Calibri" w:cs="Calibri"/>
          <w:b/>
          <w:bCs/>
          <w:lang/>
        </w:rPr>
        <w:t>Enemies</w:t>
      </w:r>
      <w:r w:rsidRPr="00331598">
        <w:rPr>
          <w:rFonts w:ascii="Calibri" w:hAnsi="Calibri" w:cs="Calibri"/>
          <w:lang/>
        </w:rPr>
        <w:t>: Move randomly or in a predefined pattern. If near the player, fire bullets straight down.</w:t>
      </w:r>
    </w:p>
    <w:p w14:paraId="4C25CC41" w14:textId="77777777" w:rsidR="00331598" w:rsidRPr="00331598" w:rsidRDefault="00331598" w:rsidP="003E7317">
      <w:pPr>
        <w:numPr>
          <w:ilvl w:val="2"/>
          <w:numId w:val="4"/>
        </w:numPr>
        <w:rPr>
          <w:rFonts w:ascii="Calibri" w:hAnsi="Calibri" w:cs="Calibri"/>
          <w:lang/>
        </w:rPr>
      </w:pPr>
      <w:r w:rsidRPr="00331598">
        <w:rPr>
          <w:rFonts w:ascii="Calibri" w:hAnsi="Calibri" w:cs="Calibri"/>
          <w:lang/>
        </w:rPr>
        <w:t xml:space="preserve">Store bullets fired by enemies in a separate </w:t>
      </w:r>
      <w:r w:rsidRPr="00331598">
        <w:rPr>
          <w:rFonts w:ascii="Calibri" w:hAnsi="Calibri" w:cs="Calibri"/>
          <w:b/>
          <w:bCs/>
          <w:lang/>
        </w:rPr>
        <w:t>vector</w:t>
      </w:r>
      <w:r w:rsidRPr="00331598">
        <w:rPr>
          <w:rFonts w:ascii="Calibri" w:hAnsi="Calibri" w:cs="Calibri"/>
          <w:lang/>
        </w:rPr>
        <w:t>.</w:t>
      </w:r>
    </w:p>
    <w:p w14:paraId="6119ABA8" w14:textId="77777777" w:rsidR="00331598" w:rsidRPr="00331598" w:rsidRDefault="00331598" w:rsidP="003E7317">
      <w:pPr>
        <w:numPr>
          <w:ilvl w:val="1"/>
          <w:numId w:val="4"/>
        </w:numPr>
        <w:rPr>
          <w:rFonts w:ascii="Calibri" w:hAnsi="Calibri" w:cs="Calibri"/>
          <w:lang/>
        </w:rPr>
      </w:pPr>
      <w:r w:rsidRPr="00331598">
        <w:rPr>
          <w:rFonts w:ascii="Calibri" w:hAnsi="Calibri" w:cs="Calibri"/>
          <w:b/>
          <w:bCs/>
          <w:lang/>
        </w:rPr>
        <w:t>Bullets</w:t>
      </w:r>
      <w:r w:rsidRPr="00331598">
        <w:rPr>
          <w:rFonts w:ascii="Calibri" w:hAnsi="Calibri" w:cs="Calibri"/>
          <w:lang/>
        </w:rPr>
        <w:t>:</w:t>
      </w:r>
    </w:p>
    <w:p w14:paraId="30DB4843" w14:textId="77777777" w:rsidR="00331598" w:rsidRPr="00331598" w:rsidRDefault="00331598" w:rsidP="003E7317">
      <w:pPr>
        <w:numPr>
          <w:ilvl w:val="2"/>
          <w:numId w:val="4"/>
        </w:numPr>
        <w:rPr>
          <w:rFonts w:ascii="Calibri" w:hAnsi="Calibri" w:cs="Calibri"/>
          <w:lang/>
        </w:rPr>
      </w:pPr>
      <w:r w:rsidRPr="00331598">
        <w:rPr>
          <w:rFonts w:ascii="Calibri" w:hAnsi="Calibri" w:cs="Calibri"/>
          <w:lang/>
        </w:rPr>
        <w:t>Update positions (player bullets move upward, enemy bullets downward).</w:t>
      </w:r>
    </w:p>
    <w:p w14:paraId="67701252" w14:textId="77777777" w:rsidR="00331598" w:rsidRPr="00331598" w:rsidRDefault="00331598" w:rsidP="003E7317">
      <w:pPr>
        <w:numPr>
          <w:ilvl w:val="2"/>
          <w:numId w:val="4"/>
        </w:numPr>
        <w:rPr>
          <w:rFonts w:ascii="Calibri" w:hAnsi="Calibri" w:cs="Calibri"/>
          <w:lang/>
        </w:rPr>
      </w:pPr>
      <w:r w:rsidRPr="00331598">
        <w:rPr>
          <w:rFonts w:ascii="Calibri" w:hAnsi="Calibri" w:cs="Calibri"/>
          <w:lang/>
        </w:rPr>
        <w:t>Remove bullets if they exit the screen using erase-remove idiom.</w:t>
      </w:r>
    </w:p>
    <w:p w14:paraId="517BC7C7" w14:textId="77777777" w:rsidR="00331598" w:rsidRPr="00331598" w:rsidRDefault="00331598" w:rsidP="003E7317">
      <w:pPr>
        <w:numPr>
          <w:ilvl w:val="2"/>
          <w:numId w:val="4"/>
        </w:numPr>
        <w:rPr>
          <w:rFonts w:ascii="Calibri" w:hAnsi="Calibri" w:cs="Calibri"/>
          <w:lang/>
        </w:rPr>
      </w:pPr>
      <w:r w:rsidRPr="00331598">
        <w:rPr>
          <w:rFonts w:ascii="Calibri" w:hAnsi="Calibri" w:cs="Calibri"/>
          <w:lang/>
        </w:rPr>
        <w:t xml:space="preserve">Data Structures: </w:t>
      </w:r>
      <w:r w:rsidRPr="00331598">
        <w:rPr>
          <w:rFonts w:ascii="Calibri" w:hAnsi="Calibri" w:cs="Calibri"/>
          <w:b/>
          <w:bCs/>
          <w:lang/>
        </w:rPr>
        <w:t>Vectors</w:t>
      </w:r>
      <w:r w:rsidRPr="00331598">
        <w:rPr>
          <w:rFonts w:ascii="Calibri" w:hAnsi="Calibri" w:cs="Calibri"/>
          <w:lang/>
        </w:rPr>
        <w:t xml:space="preserve"> are used to store bullets for both the player and enemies.</w:t>
      </w:r>
    </w:p>
    <w:p w14:paraId="14ABFE07" w14:textId="77777777" w:rsidR="00331598" w:rsidRPr="00331598" w:rsidRDefault="00331598" w:rsidP="003E7317">
      <w:pPr>
        <w:numPr>
          <w:ilvl w:val="1"/>
          <w:numId w:val="4"/>
        </w:numPr>
        <w:rPr>
          <w:rFonts w:ascii="Calibri" w:hAnsi="Calibri" w:cs="Calibri"/>
          <w:lang/>
        </w:rPr>
      </w:pPr>
      <w:r w:rsidRPr="00331598">
        <w:rPr>
          <w:rFonts w:ascii="Calibri" w:hAnsi="Calibri" w:cs="Calibri"/>
          <w:b/>
          <w:bCs/>
          <w:lang/>
        </w:rPr>
        <w:t>Collision Detection</w:t>
      </w:r>
      <w:r w:rsidRPr="00331598">
        <w:rPr>
          <w:rFonts w:ascii="Calibri" w:hAnsi="Calibri" w:cs="Calibri"/>
          <w:lang/>
        </w:rPr>
        <w:t>:</w:t>
      </w:r>
    </w:p>
    <w:p w14:paraId="253D1921" w14:textId="77777777" w:rsidR="00331598" w:rsidRPr="00331598" w:rsidRDefault="00331598" w:rsidP="003E7317">
      <w:pPr>
        <w:numPr>
          <w:ilvl w:val="2"/>
          <w:numId w:val="4"/>
        </w:numPr>
        <w:rPr>
          <w:rFonts w:ascii="Calibri" w:hAnsi="Calibri" w:cs="Calibri"/>
          <w:lang/>
        </w:rPr>
      </w:pPr>
      <w:r w:rsidRPr="00331598">
        <w:rPr>
          <w:rFonts w:ascii="Calibri" w:hAnsi="Calibri" w:cs="Calibri"/>
          <w:lang/>
        </w:rPr>
        <w:t>Check if:</w:t>
      </w:r>
    </w:p>
    <w:p w14:paraId="33F9BE83" w14:textId="77777777" w:rsidR="00331598" w:rsidRPr="00331598" w:rsidRDefault="00331598" w:rsidP="003E7317">
      <w:pPr>
        <w:numPr>
          <w:ilvl w:val="3"/>
          <w:numId w:val="4"/>
        </w:numPr>
        <w:rPr>
          <w:rFonts w:ascii="Calibri" w:hAnsi="Calibri" w:cs="Calibri"/>
          <w:lang/>
        </w:rPr>
      </w:pPr>
      <w:r w:rsidRPr="00331598">
        <w:rPr>
          <w:rFonts w:ascii="Calibri" w:hAnsi="Calibri" w:cs="Calibri"/>
          <w:lang/>
        </w:rPr>
        <w:t>Player bullets collide with enemies.</w:t>
      </w:r>
    </w:p>
    <w:p w14:paraId="0F0E71EC" w14:textId="77777777" w:rsidR="00331598" w:rsidRPr="00331598" w:rsidRDefault="00331598" w:rsidP="003E7317">
      <w:pPr>
        <w:numPr>
          <w:ilvl w:val="3"/>
          <w:numId w:val="4"/>
        </w:numPr>
        <w:rPr>
          <w:rFonts w:ascii="Calibri" w:hAnsi="Calibri" w:cs="Calibri"/>
          <w:lang/>
        </w:rPr>
      </w:pPr>
      <w:r w:rsidRPr="00331598">
        <w:rPr>
          <w:rFonts w:ascii="Calibri" w:hAnsi="Calibri" w:cs="Calibri"/>
          <w:lang/>
        </w:rPr>
        <w:t>Enemy bullets collide with the player.</w:t>
      </w:r>
    </w:p>
    <w:p w14:paraId="38352567" w14:textId="77777777" w:rsidR="00331598" w:rsidRPr="00331598" w:rsidRDefault="00331598" w:rsidP="003E7317">
      <w:pPr>
        <w:numPr>
          <w:ilvl w:val="2"/>
          <w:numId w:val="4"/>
        </w:numPr>
        <w:rPr>
          <w:rFonts w:ascii="Calibri" w:hAnsi="Calibri" w:cs="Calibri"/>
          <w:lang/>
        </w:rPr>
      </w:pPr>
      <w:r w:rsidRPr="00331598">
        <w:rPr>
          <w:rFonts w:ascii="Calibri" w:hAnsi="Calibri" w:cs="Calibri"/>
          <w:lang/>
        </w:rPr>
        <w:t xml:space="preserve">Use </w:t>
      </w:r>
      <w:r w:rsidRPr="00331598">
        <w:rPr>
          <w:rFonts w:ascii="Calibri" w:hAnsi="Calibri" w:cs="Calibri"/>
          <w:color w:val="65ADE8" w:themeColor="accent3" w:themeTint="99"/>
          <w:lang/>
        </w:rPr>
        <w:t xml:space="preserve">sf::FloatRect::intersects() </w:t>
      </w:r>
      <w:r w:rsidRPr="00331598">
        <w:rPr>
          <w:rFonts w:ascii="Calibri" w:hAnsi="Calibri" w:cs="Calibri"/>
          <w:lang/>
        </w:rPr>
        <w:t>for collision detection.</w:t>
      </w:r>
    </w:p>
    <w:p w14:paraId="69E8C2DF" w14:textId="77777777" w:rsidR="00331598" w:rsidRPr="00331598" w:rsidRDefault="00331598" w:rsidP="003E7317">
      <w:pPr>
        <w:numPr>
          <w:ilvl w:val="2"/>
          <w:numId w:val="4"/>
        </w:numPr>
        <w:rPr>
          <w:rFonts w:ascii="Calibri" w:hAnsi="Calibri" w:cs="Calibri"/>
          <w:lang/>
        </w:rPr>
      </w:pPr>
      <w:r w:rsidRPr="00331598">
        <w:rPr>
          <w:rFonts w:ascii="Calibri" w:hAnsi="Calibri" w:cs="Calibri"/>
          <w:lang/>
        </w:rPr>
        <w:t>On collision:</w:t>
      </w:r>
    </w:p>
    <w:p w14:paraId="2188D8C7" w14:textId="77777777" w:rsidR="00331598" w:rsidRPr="00331598" w:rsidRDefault="00331598" w:rsidP="003E7317">
      <w:pPr>
        <w:numPr>
          <w:ilvl w:val="3"/>
          <w:numId w:val="4"/>
        </w:numPr>
        <w:rPr>
          <w:rFonts w:ascii="Calibri" w:hAnsi="Calibri" w:cs="Calibri"/>
          <w:lang/>
        </w:rPr>
      </w:pPr>
      <w:r w:rsidRPr="00331598">
        <w:rPr>
          <w:rFonts w:ascii="Calibri" w:hAnsi="Calibri" w:cs="Calibri"/>
          <w:lang/>
        </w:rPr>
        <w:t>Remove the collided entity (e.g., enemy or bullet).</w:t>
      </w:r>
    </w:p>
    <w:p w14:paraId="19F11620" w14:textId="77777777" w:rsidR="00331598" w:rsidRPr="00331598" w:rsidRDefault="00331598" w:rsidP="003E7317">
      <w:pPr>
        <w:numPr>
          <w:ilvl w:val="3"/>
          <w:numId w:val="4"/>
        </w:numPr>
        <w:rPr>
          <w:rFonts w:ascii="Calibri" w:hAnsi="Calibri" w:cs="Calibri"/>
          <w:lang/>
        </w:rPr>
      </w:pPr>
      <w:r w:rsidRPr="00331598">
        <w:rPr>
          <w:rFonts w:ascii="Calibri" w:hAnsi="Calibri" w:cs="Calibri"/>
          <w:lang/>
        </w:rPr>
        <w:t>Update score or lives.</w:t>
      </w:r>
    </w:p>
    <w:p w14:paraId="50EA7635" w14:textId="1EA47663" w:rsidR="00331598" w:rsidRPr="00331598" w:rsidRDefault="00331598" w:rsidP="00331598">
      <w:pPr>
        <w:rPr>
          <w:rFonts w:ascii="Calibri" w:hAnsi="Calibri" w:cs="Calibri"/>
          <w:b/>
          <w:bCs/>
          <w:sz w:val="32"/>
          <w:szCs w:val="32"/>
          <w:lang/>
        </w:rPr>
      </w:pPr>
      <w:r w:rsidRPr="00331598">
        <w:rPr>
          <w:rFonts w:ascii="Calibri" w:hAnsi="Calibri" w:cs="Calibri"/>
          <w:b/>
          <w:bCs/>
          <w:sz w:val="32"/>
          <w:szCs w:val="32"/>
          <w:lang/>
        </w:rPr>
        <w:t>4. Rendering:</w:t>
      </w:r>
    </w:p>
    <w:p w14:paraId="4DC5AC04" w14:textId="77777777" w:rsidR="00331598" w:rsidRPr="00331598" w:rsidRDefault="00331598" w:rsidP="003E7317">
      <w:pPr>
        <w:numPr>
          <w:ilvl w:val="0"/>
          <w:numId w:val="5"/>
        </w:numPr>
        <w:rPr>
          <w:rFonts w:ascii="Calibri" w:hAnsi="Calibri" w:cs="Calibri"/>
          <w:lang/>
        </w:rPr>
      </w:pPr>
      <w:r w:rsidRPr="00331598">
        <w:rPr>
          <w:rFonts w:ascii="Calibri" w:hAnsi="Calibri" w:cs="Calibri"/>
          <w:b/>
          <w:bCs/>
          <w:lang/>
        </w:rPr>
        <w:t>Purpose</w:t>
      </w:r>
      <w:r w:rsidRPr="00331598">
        <w:rPr>
          <w:rFonts w:ascii="Calibri" w:hAnsi="Calibri" w:cs="Calibri"/>
          <w:lang/>
        </w:rPr>
        <w:t>: Draw all updated game entities onto the screen.</w:t>
      </w:r>
    </w:p>
    <w:p w14:paraId="3364EA59" w14:textId="77777777" w:rsidR="00331598" w:rsidRPr="00331598" w:rsidRDefault="00331598" w:rsidP="003E7317">
      <w:pPr>
        <w:numPr>
          <w:ilvl w:val="0"/>
          <w:numId w:val="5"/>
        </w:numPr>
        <w:rPr>
          <w:rFonts w:ascii="Calibri" w:hAnsi="Calibri" w:cs="Calibri"/>
          <w:lang/>
        </w:rPr>
      </w:pPr>
      <w:r w:rsidRPr="00331598">
        <w:rPr>
          <w:rFonts w:ascii="Calibri" w:hAnsi="Calibri" w:cs="Calibri"/>
          <w:b/>
          <w:bCs/>
          <w:lang/>
        </w:rPr>
        <w:t>Details</w:t>
      </w:r>
      <w:r w:rsidRPr="00331598">
        <w:rPr>
          <w:rFonts w:ascii="Calibri" w:hAnsi="Calibri" w:cs="Calibri"/>
          <w:lang/>
        </w:rPr>
        <w:t>:</w:t>
      </w:r>
    </w:p>
    <w:p w14:paraId="417F2A74" w14:textId="77777777" w:rsidR="00331598" w:rsidRPr="00331598" w:rsidRDefault="00331598" w:rsidP="003E7317">
      <w:pPr>
        <w:numPr>
          <w:ilvl w:val="1"/>
          <w:numId w:val="5"/>
        </w:numPr>
        <w:rPr>
          <w:rFonts w:ascii="Calibri" w:hAnsi="Calibri" w:cs="Calibri"/>
          <w:lang/>
        </w:rPr>
      </w:pPr>
      <w:r w:rsidRPr="00331598">
        <w:rPr>
          <w:rFonts w:ascii="Calibri" w:hAnsi="Calibri" w:cs="Calibri"/>
          <w:lang/>
        </w:rPr>
        <w:t xml:space="preserve">Use </w:t>
      </w:r>
      <w:r w:rsidRPr="00331598">
        <w:rPr>
          <w:rFonts w:ascii="Calibri" w:hAnsi="Calibri" w:cs="Calibri"/>
          <w:color w:val="65ADE8" w:themeColor="accent3" w:themeTint="99"/>
          <w:lang/>
        </w:rPr>
        <w:t xml:space="preserve">sf::RenderWindow::clear() </w:t>
      </w:r>
      <w:r w:rsidRPr="00331598">
        <w:rPr>
          <w:rFonts w:ascii="Calibri" w:hAnsi="Calibri" w:cs="Calibri"/>
          <w:lang/>
        </w:rPr>
        <w:t>to clear the window at the beginning of each frame.</w:t>
      </w:r>
    </w:p>
    <w:p w14:paraId="468C80FA" w14:textId="77777777" w:rsidR="00331598" w:rsidRPr="00331598" w:rsidRDefault="00331598" w:rsidP="003E7317">
      <w:pPr>
        <w:numPr>
          <w:ilvl w:val="1"/>
          <w:numId w:val="5"/>
        </w:numPr>
        <w:rPr>
          <w:rFonts w:ascii="Calibri" w:hAnsi="Calibri" w:cs="Calibri"/>
          <w:lang/>
        </w:rPr>
      </w:pPr>
      <w:r w:rsidRPr="00331598">
        <w:rPr>
          <w:rFonts w:ascii="Calibri" w:hAnsi="Calibri" w:cs="Calibri"/>
          <w:lang/>
        </w:rPr>
        <w:t>Draw each entity:</w:t>
      </w:r>
    </w:p>
    <w:p w14:paraId="173CD2AF" w14:textId="77777777" w:rsidR="00331598" w:rsidRPr="00331598" w:rsidRDefault="00331598" w:rsidP="003E7317">
      <w:pPr>
        <w:numPr>
          <w:ilvl w:val="2"/>
          <w:numId w:val="5"/>
        </w:numPr>
        <w:rPr>
          <w:rFonts w:ascii="Calibri" w:hAnsi="Calibri" w:cs="Calibri"/>
          <w:lang/>
        </w:rPr>
      </w:pPr>
      <w:r w:rsidRPr="00331598">
        <w:rPr>
          <w:rFonts w:ascii="Calibri" w:hAnsi="Calibri" w:cs="Calibri"/>
          <w:lang/>
        </w:rPr>
        <w:t xml:space="preserve">Player spaceship </w:t>
      </w:r>
      <w:r w:rsidRPr="00331598">
        <w:rPr>
          <w:rFonts w:ascii="Calibri" w:hAnsi="Calibri" w:cs="Calibri"/>
          <w:color w:val="65ADE8" w:themeColor="accent3" w:themeTint="99"/>
          <w:lang/>
        </w:rPr>
        <w:t xml:space="preserve">(sf::Sprite </w:t>
      </w:r>
      <w:r w:rsidRPr="00331598">
        <w:rPr>
          <w:rFonts w:ascii="Calibri" w:hAnsi="Calibri" w:cs="Calibri"/>
          <w:lang/>
        </w:rPr>
        <w:t>or</w:t>
      </w:r>
      <w:r w:rsidRPr="00331598">
        <w:rPr>
          <w:rFonts w:ascii="Calibri" w:hAnsi="Calibri" w:cs="Calibri"/>
          <w:color w:val="65ADE8" w:themeColor="accent3" w:themeTint="99"/>
          <w:lang/>
        </w:rPr>
        <w:t xml:space="preserve"> sf::ConvexShape</w:t>
      </w:r>
      <w:r w:rsidRPr="00331598">
        <w:rPr>
          <w:rFonts w:ascii="Calibri" w:hAnsi="Calibri" w:cs="Calibri"/>
          <w:lang/>
        </w:rPr>
        <w:t>).</w:t>
      </w:r>
    </w:p>
    <w:p w14:paraId="136B5194" w14:textId="77777777" w:rsidR="00331598" w:rsidRPr="00331598" w:rsidRDefault="00331598" w:rsidP="003E7317">
      <w:pPr>
        <w:numPr>
          <w:ilvl w:val="2"/>
          <w:numId w:val="5"/>
        </w:numPr>
        <w:rPr>
          <w:rFonts w:ascii="Calibri" w:hAnsi="Calibri" w:cs="Calibri"/>
          <w:lang/>
        </w:rPr>
      </w:pPr>
      <w:r w:rsidRPr="00331598">
        <w:rPr>
          <w:rFonts w:ascii="Calibri" w:hAnsi="Calibri" w:cs="Calibri"/>
          <w:lang/>
        </w:rPr>
        <w:t>Enemies (</w:t>
      </w:r>
      <w:r w:rsidRPr="00331598">
        <w:rPr>
          <w:rFonts w:ascii="Calibri" w:hAnsi="Calibri" w:cs="Calibri"/>
          <w:color w:val="65ADE8" w:themeColor="accent3" w:themeTint="99"/>
          <w:lang/>
        </w:rPr>
        <w:t>sf::RectangleShape</w:t>
      </w:r>
      <w:r w:rsidRPr="00331598">
        <w:rPr>
          <w:rFonts w:ascii="Calibri" w:hAnsi="Calibri" w:cs="Calibri"/>
          <w:lang/>
        </w:rPr>
        <w:t>).</w:t>
      </w:r>
    </w:p>
    <w:p w14:paraId="1725519E" w14:textId="3CA4C05B" w:rsidR="00331598" w:rsidRPr="00331598" w:rsidRDefault="00331598" w:rsidP="003E7317">
      <w:pPr>
        <w:numPr>
          <w:ilvl w:val="2"/>
          <w:numId w:val="5"/>
        </w:numPr>
        <w:rPr>
          <w:rFonts w:ascii="Calibri" w:hAnsi="Calibri" w:cs="Calibri"/>
          <w:lang/>
        </w:rPr>
      </w:pPr>
      <w:r w:rsidRPr="00331598">
        <w:rPr>
          <w:rFonts w:ascii="Calibri" w:hAnsi="Calibri" w:cs="Calibri"/>
          <w:lang/>
        </w:rPr>
        <w:t>Bullets (</w:t>
      </w:r>
      <w:r w:rsidRPr="00331598">
        <w:rPr>
          <w:rFonts w:ascii="Calibri" w:hAnsi="Calibri" w:cs="Calibri"/>
          <w:color w:val="65ADE8" w:themeColor="accent3" w:themeTint="99"/>
          <w:lang/>
        </w:rPr>
        <w:t>sf::CircleShape</w:t>
      </w:r>
      <w:r w:rsidRPr="00331598">
        <w:rPr>
          <w:rFonts w:ascii="Calibri" w:hAnsi="Calibri" w:cs="Calibri"/>
          <w:lang/>
        </w:rPr>
        <w:t>).</w:t>
      </w:r>
    </w:p>
    <w:p w14:paraId="0DB8CC61" w14:textId="622FAFB6" w:rsidR="00331598" w:rsidRPr="00331598" w:rsidRDefault="00331598" w:rsidP="003E7317">
      <w:pPr>
        <w:numPr>
          <w:ilvl w:val="2"/>
          <w:numId w:val="5"/>
        </w:numPr>
        <w:rPr>
          <w:rFonts w:ascii="Calibri" w:hAnsi="Calibri" w:cs="Calibri"/>
          <w:lang/>
        </w:rPr>
      </w:pPr>
      <w:r w:rsidRPr="00331598">
        <w:rPr>
          <w:rFonts w:ascii="Calibri" w:hAnsi="Calibri" w:cs="Calibri"/>
          <w:lang/>
        </w:rPr>
        <w:t>Score and lives (</w:t>
      </w:r>
      <w:r w:rsidRPr="00331598">
        <w:rPr>
          <w:rFonts w:ascii="Calibri" w:hAnsi="Calibri" w:cs="Calibri"/>
          <w:color w:val="65ADE8" w:themeColor="accent3" w:themeTint="99"/>
          <w:lang/>
        </w:rPr>
        <w:t>sf::Text</w:t>
      </w:r>
      <w:r w:rsidRPr="00331598">
        <w:rPr>
          <w:rFonts w:ascii="Calibri" w:hAnsi="Calibri" w:cs="Calibri"/>
          <w:lang/>
        </w:rPr>
        <w:t>).</w:t>
      </w:r>
    </w:p>
    <w:p w14:paraId="05855EA3" w14:textId="77777777" w:rsidR="00331598" w:rsidRPr="00331598" w:rsidRDefault="00331598" w:rsidP="003E7317">
      <w:pPr>
        <w:numPr>
          <w:ilvl w:val="1"/>
          <w:numId w:val="5"/>
        </w:numPr>
        <w:rPr>
          <w:rFonts w:ascii="Calibri" w:hAnsi="Calibri" w:cs="Calibri"/>
          <w:lang/>
        </w:rPr>
      </w:pPr>
      <w:r w:rsidRPr="00331598">
        <w:rPr>
          <w:rFonts w:ascii="Calibri" w:hAnsi="Calibri" w:cs="Calibri"/>
          <w:lang/>
        </w:rPr>
        <w:t xml:space="preserve">Use </w:t>
      </w:r>
      <w:r w:rsidRPr="00331598">
        <w:rPr>
          <w:rFonts w:ascii="Calibri" w:hAnsi="Calibri" w:cs="Calibri"/>
          <w:color w:val="65ADE8" w:themeColor="accent3" w:themeTint="99"/>
          <w:lang/>
        </w:rPr>
        <w:t xml:space="preserve">sf::RenderWindow::display() </w:t>
      </w:r>
      <w:r w:rsidRPr="00331598">
        <w:rPr>
          <w:rFonts w:ascii="Calibri" w:hAnsi="Calibri" w:cs="Calibri"/>
          <w:lang/>
        </w:rPr>
        <w:t>to present the updated frame.</w:t>
      </w:r>
    </w:p>
    <w:p w14:paraId="688C4BEF" w14:textId="265E7109" w:rsidR="00331598" w:rsidRPr="00331598" w:rsidRDefault="00331598" w:rsidP="00331598">
      <w:pPr>
        <w:rPr>
          <w:rFonts w:ascii="Calibri" w:hAnsi="Calibri" w:cs="Calibri"/>
          <w:b/>
          <w:bCs/>
          <w:sz w:val="32"/>
          <w:szCs w:val="32"/>
          <w:lang/>
        </w:rPr>
      </w:pPr>
      <w:r w:rsidRPr="00331598">
        <w:rPr>
          <w:rFonts w:ascii="Calibri" w:hAnsi="Calibri" w:cs="Calibri"/>
          <w:b/>
          <w:bCs/>
          <w:sz w:val="32"/>
          <w:szCs w:val="32"/>
          <w:lang/>
        </w:rPr>
        <w:t>5. Collision Checking:</w:t>
      </w:r>
    </w:p>
    <w:p w14:paraId="6949FCEB" w14:textId="77777777" w:rsidR="00331598" w:rsidRPr="00331598" w:rsidRDefault="00331598" w:rsidP="003E7317">
      <w:pPr>
        <w:numPr>
          <w:ilvl w:val="0"/>
          <w:numId w:val="6"/>
        </w:numPr>
        <w:rPr>
          <w:rFonts w:ascii="Calibri" w:hAnsi="Calibri" w:cs="Calibri"/>
          <w:lang/>
        </w:rPr>
      </w:pPr>
      <w:r w:rsidRPr="00331598">
        <w:rPr>
          <w:rFonts w:ascii="Calibri" w:hAnsi="Calibri" w:cs="Calibri"/>
          <w:b/>
          <w:bCs/>
          <w:lang/>
        </w:rPr>
        <w:lastRenderedPageBreak/>
        <w:t>Purpose</w:t>
      </w:r>
      <w:r w:rsidRPr="00331598">
        <w:rPr>
          <w:rFonts w:ascii="Calibri" w:hAnsi="Calibri" w:cs="Calibri"/>
          <w:lang/>
        </w:rPr>
        <w:t>: Manage interactions between game elements.</w:t>
      </w:r>
    </w:p>
    <w:p w14:paraId="5678AF31" w14:textId="77777777" w:rsidR="00331598" w:rsidRPr="00331598" w:rsidRDefault="00331598" w:rsidP="003E7317">
      <w:pPr>
        <w:numPr>
          <w:ilvl w:val="0"/>
          <w:numId w:val="6"/>
        </w:numPr>
        <w:rPr>
          <w:rFonts w:ascii="Calibri" w:hAnsi="Calibri" w:cs="Calibri"/>
          <w:lang/>
        </w:rPr>
      </w:pPr>
      <w:r w:rsidRPr="00331598">
        <w:rPr>
          <w:rFonts w:ascii="Calibri" w:hAnsi="Calibri" w:cs="Calibri"/>
          <w:b/>
          <w:bCs/>
          <w:lang/>
        </w:rPr>
        <w:t>Details</w:t>
      </w:r>
      <w:r w:rsidRPr="00331598">
        <w:rPr>
          <w:rFonts w:ascii="Calibri" w:hAnsi="Calibri" w:cs="Calibri"/>
          <w:lang/>
        </w:rPr>
        <w:t>:</w:t>
      </w:r>
    </w:p>
    <w:p w14:paraId="6EE5D340" w14:textId="77777777" w:rsidR="00331598" w:rsidRPr="00331598" w:rsidRDefault="00331598" w:rsidP="003E7317">
      <w:pPr>
        <w:numPr>
          <w:ilvl w:val="1"/>
          <w:numId w:val="6"/>
        </w:numPr>
        <w:rPr>
          <w:rFonts w:ascii="Calibri" w:hAnsi="Calibri" w:cs="Calibri"/>
          <w:lang/>
        </w:rPr>
      </w:pPr>
      <w:r w:rsidRPr="00331598">
        <w:rPr>
          <w:rFonts w:ascii="Calibri" w:hAnsi="Calibri" w:cs="Calibri"/>
          <w:lang/>
        </w:rPr>
        <w:t>Player bullet vs. enemy: Increment score and remove enemy/bullet.</w:t>
      </w:r>
    </w:p>
    <w:p w14:paraId="01E62009" w14:textId="77777777" w:rsidR="00331598" w:rsidRPr="00331598" w:rsidRDefault="00331598" w:rsidP="003E7317">
      <w:pPr>
        <w:numPr>
          <w:ilvl w:val="1"/>
          <w:numId w:val="6"/>
        </w:numPr>
        <w:rPr>
          <w:rFonts w:ascii="Calibri" w:hAnsi="Calibri" w:cs="Calibri"/>
          <w:lang/>
        </w:rPr>
      </w:pPr>
      <w:r w:rsidRPr="00331598">
        <w:rPr>
          <w:rFonts w:ascii="Calibri" w:hAnsi="Calibri" w:cs="Calibri"/>
          <w:lang/>
        </w:rPr>
        <w:t>Enemy bullet vs. player: Decrease player lives and remove bullet.</w:t>
      </w:r>
    </w:p>
    <w:p w14:paraId="7467AE64" w14:textId="77777777" w:rsidR="00331598" w:rsidRPr="00331598" w:rsidRDefault="00331598" w:rsidP="003E7317">
      <w:pPr>
        <w:numPr>
          <w:ilvl w:val="1"/>
          <w:numId w:val="6"/>
        </w:numPr>
        <w:rPr>
          <w:rFonts w:ascii="Calibri" w:hAnsi="Calibri" w:cs="Calibri"/>
          <w:lang/>
        </w:rPr>
      </w:pPr>
      <w:r w:rsidRPr="00331598">
        <w:rPr>
          <w:rFonts w:ascii="Calibri" w:hAnsi="Calibri" w:cs="Calibri"/>
          <w:lang/>
        </w:rPr>
        <w:t>Use algorithms optimized for collision detection:</w:t>
      </w:r>
    </w:p>
    <w:p w14:paraId="489A2A37" w14:textId="77777777" w:rsidR="00331598" w:rsidRPr="00331598" w:rsidRDefault="00331598" w:rsidP="003E7317">
      <w:pPr>
        <w:numPr>
          <w:ilvl w:val="2"/>
          <w:numId w:val="6"/>
        </w:numPr>
        <w:rPr>
          <w:rFonts w:ascii="Calibri" w:hAnsi="Calibri" w:cs="Calibri"/>
          <w:lang/>
        </w:rPr>
      </w:pPr>
      <w:r w:rsidRPr="00331598">
        <w:rPr>
          <w:rFonts w:ascii="Calibri" w:hAnsi="Calibri" w:cs="Calibri"/>
          <w:lang/>
        </w:rPr>
        <w:t>Iterate through vectors of bullets and enemies.</w:t>
      </w:r>
    </w:p>
    <w:p w14:paraId="5D526282" w14:textId="77777777" w:rsidR="00331598" w:rsidRPr="00331598" w:rsidRDefault="00331598" w:rsidP="003E7317">
      <w:pPr>
        <w:numPr>
          <w:ilvl w:val="2"/>
          <w:numId w:val="6"/>
        </w:numPr>
        <w:rPr>
          <w:rFonts w:ascii="Calibri" w:hAnsi="Calibri" w:cs="Calibri"/>
          <w:lang/>
        </w:rPr>
      </w:pPr>
      <w:r w:rsidRPr="00331598">
        <w:rPr>
          <w:rFonts w:ascii="Calibri" w:hAnsi="Calibri" w:cs="Calibri"/>
          <w:lang/>
        </w:rPr>
        <w:t>Check intersections using bounding boxes (</w:t>
      </w:r>
      <w:r w:rsidRPr="00331598">
        <w:rPr>
          <w:rFonts w:ascii="Calibri" w:hAnsi="Calibri" w:cs="Calibri"/>
          <w:color w:val="65ADE8" w:themeColor="accent3" w:themeTint="99"/>
          <w:lang/>
        </w:rPr>
        <w:t>sf::FloatRect</w:t>
      </w:r>
      <w:r w:rsidRPr="00331598">
        <w:rPr>
          <w:rFonts w:ascii="Calibri" w:hAnsi="Calibri" w:cs="Calibri"/>
          <w:lang/>
        </w:rPr>
        <w:t>).</w:t>
      </w:r>
    </w:p>
    <w:p w14:paraId="3C9A0FF6" w14:textId="10231B2C" w:rsidR="00331598" w:rsidRPr="00331598" w:rsidRDefault="00331598" w:rsidP="00331598">
      <w:pPr>
        <w:rPr>
          <w:rFonts w:ascii="Calibri" w:hAnsi="Calibri" w:cs="Calibri"/>
          <w:b/>
          <w:bCs/>
          <w:sz w:val="32"/>
          <w:szCs w:val="32"/>
          <w:lang/>
        </w:rPr>
      </w:pPr>
      <w:r w:rsidRPr="00331598">
        <w:rPr>
          <w:rFonts w:ascii="Calibri" w:hAnsi="Calibri" w:cs="Calibri"/>
          <w:b/>
          <w:bCs/>
          <w:sz w:val="32"/>
          <w:szCs w:val="32"/>
          <w:lang/>
        </w:rPr>
        <w:t>6. Game State Updates:</w:t>
      </w:r>
    </w:p>
    <w:p w14:paraId="7D631812" w14:textId="77777777" w:rsidR="00331598" w:rsidRPr="00331598" w:rsidRDefault="00331598" w:rsidP="003E7317">
      <w:pPr>
        <w:numPr>
          <w:ilvl w:val="0"/>
          <w:numId w:val="7"/>
        </w:numPr>
        <w:rPr>
          <w:rFonts w:ascii="Calibri" w:hAnsi="Calibri" w:cs="Calibri"/>
          <w:lang/>
        </w:rPr>
      </w:pPr>
      <w:r w:rsidRPr="00331598">
        <w:rPr>
          <w:rFonts w:ascii="Calibri" w:hAnsi="Calibri" w:cs="Calibri"/>
          <w:b/>
          <w:bCs/>
          <w:lang/>
        </w:rPr>
        <w:t>Purpose</w:t>
      </w:r>
      <w:r w:rsidRPr="00331598">
        <w:rPr>
          <w:rFonts w:ascii="Calibri" w:hAnsi="Calibri" w:cs="Calibri"/>
          <w:lang/>
        </w:rPr>
        <w:t>: Manage game progression, score, and lives.</w:t>
      </w:r>
    </w:p>
    <w:p w14:paraId="5D9F6439" w14:textId="77777777" w:rsidR="00331598" w:rsidRPr="00331598" w:rsidRDefault="00331598" w:rsidP="003E7317">
      <w:pPr>
        <w:numPr>
          <w:ilvl w:val="0"/>
          <w:numId w:val="7"/>
        </w:numPr>
        <w:rPr>
          <w:rFonts w:ascii="Calibri" w:hAnsi="Calibri" w:cs="Calibri"/>
          <w:lang/>
        </w:rPr>
      </w:pPr>
      <w:r w:rsidRPr="00331598">
        <w:rPr>
          <w:rFonts w:ascii="Calibri" w:hAnsi="Calibri" w:cs="Calibri"/>
          <w:b/>
          <w:bCs/>
          <w:lang/>
        </w:rPr>
        <w:t>Details</w:t>
      </w:r>
      <w:r w:rsidRPr="00331598">
        <w:rPr>
          <w:rFonts w:ascii="Calibri" w:hAnsi="Calibri" w:cs="Calibri"/>
          <w:lang/>
        </w:rPr>
        <w:t>:</w:t>
      </w:r>
    </w:p>
    <w:p w14:paraId="46D4B7F2" w14:textId="77777777" w:rsidR="00331598" w:rsidRPr="00331598" w:rsidRDefault="00331598" w:rsidP="003E7317">
      <w:pPr>
        <w:numPr>
          <w:ilvl w:val="1"/>
          <w:numId w:val="7"/>
        </w:numPr>
        <w:rPr>
          <w:rFonts w:ascii="Calibri" w:hAnsi="Calibri" w:cs="Calibri"/>
          <w:lang/>
        </w:rPr>
      </w:pPr>
      <w:r w:rsidRPr="00331598">
        <w:rPr>
          <w:rFonts w:ascii="Calibri" w:hAnsi="Calibri" w:cs="Calibri"/>
          <w:lang/>
        </w:rPr>
        <w:t xml:space="preserve">Update </w:t>
      </w:r>
      <w:r w:rsidRPr="00331598">
        <w:rPr>
          <w:rFonts w:ascii="Calibri" w:hAnsi="Calibri" w:cs="Calibri"/>
          <w:b/>
          <w:bCs/>
          <w:lang/>
        </w:rPr>
        <w:t>score</w:t>
      </w:r>
      <w:r w:rsidRPr="00331598">
        <w:rPr>
          <w:rFonts w:ascii="Calibri" w:hAnsi="Calibri" w:cs="Calibri"/>
          <w:lang/>
        </w:rPr>
        <w:t>:</w:t>
      </w:r>
    </w:p>
    <w:p w14:paraId="661311A6" w14:textId="5889C187" w:rsidR="00B723DA" w:rsidRPr="00B723DA" w:rsidRDefault="00331598" w:rsidP="003E7317">
      <w:pPr>
        <w:numPr>
          <w:ilvl w:val="2"/>
          <w:numId w:val="7"/>
        </w:numPr>
        <w:rPr>
          <w:rFonts w:ascii="Calibri" w:hAnsi="Calibri" w:cs="Calibri"/>
          <w:lang/>
        </w:rPr>
      </w:pPr>
      <w:r w:rsidRPr="00331598">
        <w:rPr>
          <w:rFonts w:ascii="Calibri" w:hAnsi="Calibri" w:cs="Calibri"/>
          <w:lang/>
        </w:rPr>
        <w:t>Increment by predefined points (e.g., 10 points per enemy).</w:t>
      </w:r>
    </w:p>
    <w:p w14:paraId="1609FA31" w14:textId="22493722" w:rsidR="00B723DA" w:rsidRDefault="00B723DA" w:rsidP="003E7317">
      <w:pPr>
        <w:numPr>
          <w:ilvl w:val="1"/>
          <w:numId w:val="7"/>
        </w:numPr>
        <w:rPr>
          <w:rFonts w:ascii="Calibri" w:hAnsi="Calibri" w:cs="Calibri"/>
          <w:lang/>
        </w:rPr>
      </w:pPr>
      <w:r>
        <w:rPr>
          <w:rFonts w:ascii="Calibri" w:hAnsi="Calibri" w:cs="Calibri"/>
          <w:lang/>
        </w:rPr>
        <w:t>Update High Score</w:t>
      </w:r>
    </w:p>
    <w:p w14:paraId="1860933B" w14:textId="34A5B444" w:rsidR="00B723DA" w:rsidRPr="00B723DA" w:rsidRDefault="00B723DA" w:rsidP="003E7317">
      <w:pPr>
        <w:pStyle w:val="ListParagraph"/>
        <w:numPr>
          <w:ilvl w:val="0"/>
          <w:numId w:val="34"/>
        </w:numPr>
        <w:rPr>
          <w:rFonts w:ascii="Calibri" w:hAnsi="Calibri" w:cs="Calibri"/>
          <w:lang/>
        </w:rPr>
      </w:pPr>
      <w:r w:rsidRPr="00B723DA">
        <w:rPr>
          <w:rFonts w:ascii="Calibri" w:hAnsi="Calibri" w:cs="Calibri"/>
          <w:lang/>
        </w:rPr>
        <w:t>As the score progress</w:t>
      </w:r>
    </w:p>
    <w:p w14:paraId="79597FAB" w14:textId="37D23362" w:rsidR="00331598" w:rsidRPr="00331598" w:rsidRDefault="00331598" w:rsidP="003E7317">
      <w:pPr>
        <w:numPr>
          <w:ilvl w:val="1"/>
          <w:numId w:val="7"/>
        </w:numPr>
        <w:rPr>
          <w:rFonts w:ascii="Calibri" w:hAnsi="Calibri" w:cs="Calibri"/>
          <w:lang/>
        </w:rPr>
      </w:pPr>
      <w:r w:rsidRPr="00331598">
        <w:rPr>
          <w:rFonts w:ascii="Calibri" w:hAnsi="Calibri" w:cs="Calibri"/>
          <w:lang/>
        </w:rPr>
        <w:t xml:space="preserve">Update </w:t>
      </w:r>
      <w:r w:rsidRPr="00331598">
        <w:rPr>
          <w:rFonts w:ascii="Calibri" w:hAnsi="Calibri" w:cs="Calibri"/>
          <w:b/>
          <w:bCs/>
          <w:lang/>
        </w:rPr>
        <w:t>lives</w:t>
      </w:r>
      <w:r w:rsidRPr="00331598">
        <w:rPr>
          <w:rFonts w:ascii="Calibri" w:hAnsi="Calibri" w:cs="Calibri"/>
          <w:lang/>
        </w:rPr>
        <w:t>:</w:t>
      </w:r>
    </w:p>
    <w:p w14:paraId="7983B4B6" w14:textId="77777777" w:rsidR="00331598" w:rsidRPr="00331598" w:rsidRDefault="00331598" w:rsidP="003E7317">
      <w:pPr>
        <w:numPr>
          <w:ilvl w:val="2"/>
          <w:numId w:val="7"/>
        </w:numPr>
        <w:rPr>
          <w:rFonts w:ascii="Calibri" w:hAnsi="Calibri" w:cs="Calibri"/>
          <w:lang/>
        </w:rPr>
      </w:pPr>
      <w:r w:rsidRPr="00331598">
        <w:rPr>
          <w:rFonts w:ascii="Calibri" w:hAnsi="Calibri" w:cs="Calibri"/>
          <w:lang/>
        </w:rPr>
        <w:t>Decrease when the player gets hit.</w:t>
      </w:r>
    </w:p>
    <w:p w14:paraId="4CB8920B" w14:textId="77777777" w:rsidR="00331598" w:rsidRPr="00331598" w:rsidRDefault="00331598" w:rsidP="003E7317">
      <w:pPr>
        <w:numPr>
          <w:ilvl w:val="2"/>
          <w:numId w:val="7"/>
        </w:numPr>
        <w:rPr>
          <w:rFonts w:ascii="Calibri" w:hAnsi="Calibri" w:cs="Calibri"/>
          <w:lang/>
        </w:rPr>
      </w:pPr>
      <w:r w:rsidRPr="00331598">
        <w:rPr>
          <w:rFonts w:ascii="Calibri" w:hAnsi="Calibri" w:cs="Calibri"/>
          <w:lang/>
        </w:rPr>
        <w:t xml:space="preserve">If lives reach zero, set the </w:t>
      </w:r>
      <w:r w:rsidRPr="00331598">
        <w:rPr>
          <w:rFonts w:ascii="Calibri" w:hAnsi="Calibri" w:cs="Calibri"/>
          <w:b/>
          <w:bCs/>
          <w:lang/>
        </w:rPr>
        <w:t>Game Over</w:t>
      </w:r>
      <w:r w:rsidRPr="00331598">
        <w:rPr>
          <w:rFonts w:ascii="Calibri" w:hAnsi="Calibri" w:cs="Calibri"/>
          <w:lang/>
        </w:rPr>
        <w:t xml:space="preserve"> flag.</w:t>
      </w:r>
    </w:p>
    <w:p w14:paraId="70D24921" w14:textId="77777777" w:rsidR="003E218C" w:rsidRDefault="00331598" w:rsidP="00331598">
      <w:pPr>
        <w:rPr>
          <w:rFonts w:ascii="Calibri" w:hAnsi="Calibri" w:cs="Calibri"/>
          <w:b/>
          <w:bCs/>
          <w:sz w:val="32"/>
          <w:szCs w:val="32"/>
          <w:lang/>
        </w:rPr>
      </w:pPr>
      <w:r w:rsidRPr="00331598">
        <w:rPr>
          <w:rFonts w:ascii="Calibri" w:hAnsi="Calibri" w:cs="Calibri"/>
          <w:b/>
          <w:bCs/>
          <w:sz w:val="32"/>
          <w:szCs w:val="32"/>
          <w:lang/>
        </w:rPr>
        <w:t>7.</w:t>
      </w:r>
      <w:r w:rsidR="003E218C">
        <w:rPr>
          <w:rFonts w:ascii="Calibri" w:hAnsi="Calibri" w:cs="Calibri"/>
          <w:b/>
          <w:bCs/>
          <w:sz w:val="32"/>
          <w:szCs w:val="32"/>
          <w:lang/>
        </w:rPr>
        <w:t>level up:</w:t>
      </w:r>
    </w:p>
    <w:p w14:paraId="1D56602A" w14:textId="2CA6C79F" w:rsidR="003E218C" w:rsidRPr="003E218C" w:rsidRDefault="003E218C" w:rsidP="003E7317">
      <w:pPr>
        <w:pStyle w:val="ListParagraph"/>
        <w:numPr>
          <w:ilvl w:val="0"/>
          <w:numId w:val="35"/>
        </w:numPr>
        <w:rPr>
          <w:rFonts w:ascii="Calibri" w:hAnsi="Calibri" w:cs="Calibri"/>
          <w:sz w:val="28"/>
          <w:szCs w:val="28"/>
          <w:lang/>
        </w:rPr>
      </w:pPr>
      <w:r w:rsidRPr="003E218C">
        <w:rPr>
          <w:rFonts w:ascii="Calibri" w:hAnsi="Calibri" w:cs="Calibri"/>
          <w:b/>
          <w:bCs/>
          <w:sz w:val="28"/>
          <w:szCs w:val="28"/>
          <w:lang/>
        </w:rPr>
        <w:t>Purpose:</w:t>
      </w:r>
      <w:r w:rsidR="00331598" w:rsidRPr="003E218C">
        <w:rPr>
          <w:rFonts w:ascii="Calibri" w:hAnsi="Calibri" w:cs="Calibri"/>
          <w:b/>
          <w:bCs/>
          <w:sz w:val="28"/>
          <w:szCs w:val="28"/>
          <w:lang/>
        </w:rPr>
        <w:t xml:space="preserve"> </w:t>
      </w:r>
      <w:r w:rsidRPr="003E218C">
        <w:rPr>
          <w:rFonts w:ascii="Calibri" w:hAnsi="Calibri" w:cs="Calibri"/>
          <w:sz w:val="28"/>
          <w:szCs w:val="28"/>
          <w:lang/>
        </w:rPr>
        <w:t>to increase user experience and difficulty</w:t>
      </w:r>
    </w:p>
    <w:p w14:paraId="0E7E4619" w14:textId="55F02635" w:rsidR="003E218C" w:rsidRPr="003E218C" w:rsidRDefault="003E218C" w:rsidP="003E7317">
      <w:pPr>
        <w:pStyle w:val="ListParagraph"/>
        <w:numPr>
          <w:ilvl w:val="0"/>
          <w:numId w:val="35"/>
        </w:numPr>
        <w:rPr>
          <w:rFonts w:ascii="Calibri" w:hAnsi="Calibri" w:cs="Calibri"/>
          <w:b/>
          <w:bCs/>
          <w:sz w:val="28"/>
          <w:szCs w:val="28"/>
          <w:lang/>
        </w:rPr>
      </w:pPr>
      <w:r w:rsidRPr="003E218C">
        <w:rPr>
          <w:rFonts w:ascii="Calibri" w:hAnsi="Calibri" w:cs="Calibri"/>
          <w:b/>
          <w:bCs/>
          <w:sz w:val="28"/>
          <w:szCs w:val="28"/>
          <w:lang/>
        </w:rPr>
        <w:t>Details:</w:t>
      </w:r>
    </w:p>
    <w:p w14:paraId="2BA04E40" w14:textId="02817259" w:rsidR="003E218C" w:rsidRPr="003E218C" w:rsidRDefault="003E218C" w:rsidP="003E7317">
      <w:pPr>
        <w:pStyle w:val="ListParagraph"/>
        <w:numPr>
          <w:ilvl w:val="0"/>
          <w:numId w:val="36"/>
        </w:numPr>
        <w:rPr>
          <w:rFonts w:ascii="Calibri" w:hAnsi="Calibri" w:cs="Calibri"/>
          <w:sz w:val="28"/>
          <w:szCs w:val="28"/>
          <w:lang/>
        </w:rPr>
      </w:pPr>
      <w:r w:rsidRPr="003E218C">
        <w:rPr>
          <w:rFonts w:ascii="Calibri" w:hAnsi="Calibri" w:cs="Calibri"/>
          <w:sz w:val="28"/>
          <w:szCs w:val="28"/>
          <w:lang/>
        </w:rPr>
        <w:t xml:space="preserve">When user clear the first level </w:t>
      </w:r>
    </w:p>
    <w:p w14:paraId="5FC78770" w14:textId="34C7522E" w:rsidR="00331598" w:rsidRPr="00331598" w:rsidRDefault="003E218C" w:rsidP="00331598">
      <w:pPr>
        <w:rPr>
          <w:rFonts w:ascii="Calibri" w:hAnsi="Calibri" w:cs="Calibri"/>
          <w:b/>
          <w:bCs/>
          <w:sz w:val="32"/>
          <w:szCs w:val="32"/>
          <w:lang/>
        </w:rPr>
      </w:pPr>
      <w:r>
        <w:rPr>
          <w:rFonts w:ascii="Calibri" w:hAnsi="Calibri" w:cs="Calibri"/>
          <w:b/>
          <w:bCs/>
          <w:sz w:val="32"/>
          <w:szCs w:val="32"/>
          <w:lang/>
        </w:rPr>
        <w:t>8.</w:t>
      </w:r>
      <w:r w:rsidR="00331598" w:rsidRPr="00331598">
        <w:rPr>
          <w:rFonts w:ascii="Calibri" w:hAnsi="Calibri" w:cs="Calibri"/>
          <w:b/>
          <w:bCs/>
          <w:sz w:val="32"/>
          <w:szCs w:val="32"/>
          <w:lang/>
        </w:rPr>
        <w:t>Game Over Handling:</w:t>
      </w:r>
    </w:p>
    <w:p w14:paraId="04A3AC8E" w14:textId="77777777" w:rsidR="00331598" w:rsidRPr="00331598" w:rsidRDefault="00331598" w:rsidP="003E7317">
      <w:pPr>
        <w:numPr>
          <w:ilvl w:val="0"/>
          <w:numId w:val="8"/>
        </w:numPr>
        <w:rPr>
          <w:rFonts w:ascii="Calibri" w:hAnsi="Calibri" w:cs="Calibri"/>
          <w:lang/>
        </w:rPr>
      </w:pPr>
      <w:r w:rsidRPr="00331598">
        <w:rPr>
          <w:rFonts w:ascii="Calibri" w:hAnsi="Calibri" w:cs="Calibri"/>
          <w:b/>
          <w:bCs/>
          <w:lang/>
        </w:rPr>
        <w:t>Purpose</w:t>
      </w:r>
      <w:r w:rsidRPr="00331598">
        <w:rPr>
          <w:rFonts w:ascii="Calibri" w:hAnsi="Calibri" w:cs="Calibri"/>
          <w:lang/>
        </w:rPr>
        <w:t>: Stop the game and display the final score.</w:t>
      </w:r>
    </w:p>
    <w:p w14:paraId="161F8766" w14:textId="77777777" w:rsidR="00331598" w:rsidRPr="00331598" w:rsidRDefault="00331598" w:rsidP="003E7317">
      <w:pPr>
        <w:numPr>
          <w:ilvl w:val="0"/>
          <w:numId w:val="8"/>
        </w:numPr>
        <w:rPr>
          <w:rFonts w:ascii="Calibri" w:hAnsi="Calibri" w:cs="Calibri"/>
          <w:lang/>
        </w:rPr>
      </w:pPr>
      <w:r w:rsidRPr="00331598">
        <w:rPr>
          <w:rFonts w:ascii="Calibri" w:hAnsi="Calibri" w:cs="Calibri"/>
          <w:b/>
          <w:bCs/>
          <w:lang/>
        </w:rPr>
        <w:t>Details</w:t>
      </w:r>
      <w:r w:rsidRPr="00331598">
        <w:rPr>
          <w:rFonts w:ascii="Calibri" w:hAnsi="Calibri" w:cs="Calibri"/>
          <w:lang/>
        </w:rPr>
        <w:t>:</w:t>
      </w:r>
    </w:p>
    <w:p w14:paraId="529A164A" w14:textId="77777777" w:rsidR="00331598" w:rsidRPr="00331598" w:rsidRDefault="00331598" w:rsidP="003E7317">
      <w:pPr>
        <w:numPr>
          <w:ilvl w:val="1"/>
          <w:numId w:val="8"/>
        </w:numPr>
        <w:rPr>
          <w:rFonts w:ascii="Calibri" w:hAnsi="Calibri" w:cs="Calibri"/>
          <w:lang/>
        </w:rPr>
      </w:pPr>
      <w:r w:rsidRPr="00331598">
        <w:rPr>
          <w:rFonts w:ascii="Calibri" w:hAnsi="Calibri" w:cs="Calibri"/>
          <w:lang/>
        </w:rPr>
        <w:t>Check if player lives reach 0.</w:t>
      </w:r>
    </w:p>
    <w:p w14:paraId="7C560499" w14:textId="77777777" w:rsidR="00331598" w:rsidRPr="00331598" w:rsidRDefault="00331598" w:rsidP="003E7317">
      <w:pPr>
        <w:numPr>
          <w:ilvl w:val="1"/>
          <w:numId w:val="8"/>
        </w:numPr>
        <w:rPr>
          <w:rFonts w:ascii="Calibri" w:hAnsi="Calibri" w:cs="Calibri"/>
          <w:lang/>
        </w:rPr>
      </w:pPr>
      <w:r w:rsidRPr="00331598">
        <w:rPr>
          <w:rFonts w:ascii="Calibri" w:hAnsi="Calibri" w:cs="Calibri"/>
          <w:lang/>
        </w:rPr>
        <w:t>Pause the game loop.</w:t>
      </w:r>
    </w:p>
    <w:p w14:paraId="6ABD5BC7" w14:textId="0A22BA0B" w:rsidR="00A76AFE" w:rsidRDefault="00331598" w:rsidP="003E7317">
      <w:pPr>
        <w:numPr>
          <w:ilvl w:val="1"/>
          <w:numId w:val="8"/>
        </w:numPr>
        <w:pBdr>
          <w:bottom w:val="thinThickThinMediumGap" w:sz="18" w:space="1" w:color="auto"/>
        </w:pBdr>
        <w:rPr>
          <w:rFonts w:ascii="Calibri" w:hAnsi="Calibri" w:cs="Calibri"/>
          <w:lang/>
        </w:rPr>
      </w:pPr>
      <w:r w:rsidRPr="00331598">
        <w:rPr>
          <w:rFonts w:ascii="Calibri" w:hAnsi="Calibri" w:cs="Calibri"/>
          <w:lang/>
        </w:rPr>
        <w:t xml:space="preserve">Display "Game Over" and final score using </w:t>
      </w:r>
      <w:r w:rsidRPr="00331598">
        <w:rPr>
          <w:rFonts w:ascii="Calibri" w:hAnsi="Calibri" w:cs="Calibri"/>
          <w:color w:val="65ADE8" w:themeColor="accent3" w:themeTint="99"/>
          <w:lang/>
        </w:rPr>
        <w:t>sf::Text</w:t>
      </w:r>
      <w:r w:rsidR="003F2BA3">
        <w:rPr>
          <w:rFonts w:ascii="Calibri" w:hAnsi="Calibri" w:cs="Calibri"/>
          <w:lang/>
        </w:rPr>
        <w:t>.</w:t>
      </w:r>
    </w:p>
    <w:p w14:paraId="36366E3F" w14:textId="77777777" w:rsidR="003F2BA3" w:rsidRDefault="003F2BA3" w:rsidP="00331598">
      <w:pPr>
        <w:jc w:val="center"/>
        <w:rPr>
          <w:rFonts w:ascii="Calibri" w:hAnsi="Calibri" w:cs="Calibri"/>
          <w:b/>
          <w:bCs/>
          <w:color w:val="65ADE8" w:themeColor="accent3" w:themeTint="99"/>
          <w:sz w:val="32"/>
          <w:szCs w:val="32"/>
          <w:lang/>
        </w:rPr>
      </w:pPr>
    </w:p>
    <w:p w14:paraId="17E7A82A" w14:textId="2A3B0B8A" w:rsidR="00331598" w:rsidRDefault="00331598" w:rsidP="00331598">
      <w:pPr>
        <w:jc w:val="center"/>
        <w:rPr>
          <w:rFonts w:ascii="Calibri" w:hAnsi="Calibri" w:cs="Calibri"/>
          <w:b/>
          <w:bCs/>
          <w:color w:val="65ADE8" w:themeColor="accent3" w:themeTint="99"/>
          <w:sz w:val="32"/>
          <w:szCs w:val="32"/>
          <w:lang/>
        </w:rPr>
      </w:pPr>
      <w:r w:rsidRPr="00331598">
        <w:rPr>
          <w:rFonts w:ascii="Calibri" w:hAnsi="Calibri" w:cs="Calibri"/>
          <w:b/>
          <w:bCs/>
          <w:color w:val="65ADE8" w:themeColor="accent3" w:themeTint="99"/>
          <w:sz w:val="32"/>
          <w:szCs w:val="32"/>
          <w:lang/>
        </w:rPr>
        <w:t>Algorithms and Data Structures</w:t>
      </w:r>
      <w:r w:rsidR="00A76AFE">
        <w:rPr>
          <w:rFonts w:ascii="Calibri" w:hAnsi="Calibri" w:cs="Calibri"/>
          <w:b/>
          <w:bCs/>
          <w:color w:val="65ADE8" w:themeColor="accent3" w:themeTint="99"/>
          <w:sz w:val="32"/>
          <w:szCs w:val="32"/>
          <w:lang/>
        </w:rPr>
        <w:t>:</w:t>
      </w:r>
    </w:p>
    <w:p w14:paraId="124CDB76" w14:textId="77777777" w:rsidR="003F2BA3" w:rsidRPr="00331598" w:rsidRDefault="003F2BA3" w:rsidP="00331598">
      <w:pPr>
        <w:jc w:val="center"/>
        <w:rPr>
          <w:rFonts w:ascii="Calibri" w:hAnsi="Calibri" w:cs="Calibri"/>
          <w:b/>
          <w:bCs/>
          <w:color w:val="65ADE8" w:themeColor="accent3" w:themeTint="99"/>
          <w:sz w:val="32"/>
          <w:szCs w:val="32"/>
          <w:lang/>
        </w:rPr>
      </w:pPr>
    </w:p>
    <w:p w14:paraId="2D2B1E43" w14:textId="77777777" w:rsidR="00331598" w:rsidRPr="00331598" w:rsidRDefault="00331598" w:rsidP="003E7317">
      <w:pPr>
        <w:numPr>
          <w:ilvl w:val="0"/>
          <w:numId w:val="9"/>
        </w:numPr>
        <w:rPr>
          <w:rFonts w:ascii="Calibri" w:hAnsi="Calibri" w:cs="Calibri"/>
          <w:sz w:val="32"/>
          <w:szCs w:val="32"/>
          <w:lang/>
        </w:rPr>
      </w:pPr>
      <w:r w:rsidRPr="00331598">
        <w:rPr>
          <w:rFonts w:ascii="Calibri" w:hAnsi="Calibri" w:cs="Calibri"/>
          <w:b/>
          <w:bCs/>
          <w:sz w:val="32"/>
          <w:szCs w:val="32"/>
          <w:lang/>
        </w:rPr>
        <w:t>Data Structures</w:t>
      </w:r>
      <w:r w:rsidRPr="00331598">
        <w:rPr>
          <w:rFonts w:ascii="Calibri" w:hAnsi="Calibri" w:cs="Calibri"/>
          <w:sz w:val="32"/>
          <w:szCs w:val="32"/>
          <w:lang/>
        </w:rPr>
        <w:t>:</w:t>
      </w:r>
    </w:p>
    <w:p w14:paraId="6A34C35C" w14:textId="77777777" w:rsidR="00331598" w:rsidRPr="00331598" w:rsidRDefault="00331598" w:rsidP="003E7317">
      <w:pPr>
        <w:numPr>
          <w:ilvl w:val="1"/>
          <w:numId w:val="9"/>
        </w:numPr>
        <w:rPr>
          <w:rFonts w:ascii="Calibri" w:hAnsi="Calibri" w:cs="Calibri"/>
          <w:lang/>
        </w:rPr>
      </w:pPr>
      <w:r w:rsidRPr="00331598">
        <w:rPr>
          <w:rFonts w:ascii="Calibri" w:hAnsi="Calibri" w:cs="Calibri"/>
          <w:b/>
          <w:bCs/>
          <w:lang/>
        </w:rPr>
        <w:t>Vectors</w:t>
      </w:r>
      <w:r w:rsidRPr="00331598">
        <w:rPr>
          <w:rFonts w:ascii="Calibri" w:hAnsi="Calibri" w:cs="Calibri"/>
          <w:lang/>
        </w:rPr>
        <w:t>:</w:t>
      </w:r>
    </w:p>
    <w:p w14:paraId="05378428" w14:textId="77777777" w:rsidR="00331598" w:rsidRPr="00331598" w:rsidRDefault="00331598" w:rsidP="003E7317">
      <w:pPr>
        <w:numPr>
          <w:ilvl w:val="2"/>
          <w:numId w:val="9"/>
        </w:numPr>
        <w:rPr>
          <w:rFonts w:ascii="Calibri" w:hAnsi="Calibri" w:cs="Calibri"/>
          <w:lang/>
        </w:rPr>
      </w:pPr>
      <w:r w:rsidRPr="00331598">
        <w:rPr>
          <w:rFonts w:ascii="Calibri" w:hAnsi="Calibri" w:cs="Calibri"/>
          <w:lang/>
        </w:rPr>
        <w:t>Store bullets for both player and enemies (</w:t>
      </w:r>
      <w:r w:rsidRPr="00331598">
        <w:rPr>
          <w:rFonts w:ascii="Calibri" w:hAnsi="Calibri" w:cs="Calibri"/>
          <w:color w:val="65ADE8" w:themeColor="accent3" w:themeTint="99"/>
          <w:lang/>
        </w:rPr>
        <w:t>std::vector&lt;sf::CircleShape&gt;).</w:t>
      </w:r>
    </w:p>
    <w:p w14:paraId="3DD59CF1" w14:textId="77777777" w:rsidR="00331598" w:rsidRPr="00331598" w:rsidRDefault="00331598" w:rsidP="003E7317">
      <w:pPr>
        <w:numPr>
          <w:ilvl w:val="2"/>
          <w:numId w:val="9"/>
        </w:numPr>
        <w:rPr>
          <w:rFonts w:ascii="Calibri" w:hAnsi="Calibri" w:cs="Calibri"/>
          <w:lang/>
        </w:rPr>
      </w:pPr>
      <w:r w:rsidRPr="00331598">
        <w:rPr>
          <w:rFonts w:ascii="Calibri" w:hAnsi="Calibri" w:cs="Calibri"/>
          <w:lang/>
        </w:rPr>
        <w:t>Maintain dynamic entities (e.g., active enemies or bullets).</w:t>
      </w:r>
    </w:p>
    <w:p w14:paraId="46F29C0C" w14:textId="77777777" w:rsidR="00331598" w:rsidRPr="00331598" w:rsidRDefault="00331598" w:rsidP="003E7317">
      <w:pPr>
        <w:numPr>
          <w:ilvl w:val="1"/>
          <w:numId w:val="9"/>
        </w:numPr>
        <w:rPr>
          <w:rFonts w:ascii="Calibri" w:hAnsi="Calibri" w:cs="Calibri"/>
          <w:color w:val="65ADE8" w:themeColor="accent3" w:themeTint="99"/>
          <w:lang/>
        </w:rPr>
      </w:pPr>
      <w:r w:rsidRPr="00331598">
        <w:rPr>
          <w:rFonts w:ascii="Calibri" w:hAnsi="Calibri" w:cs="Calibri"/>
          <w:b/>
          <w:bCs/>
          <w:lang/>
        </w:rPr>
        <w:t>sf::FloatRect</w:t>
      </w:r>
      <w:r w:rsidRPr="00331598">
        <w:rPr>
          <w:rFonts w:ascii="Calibri" w:hAnsi="Calibri" w:cs="Calibri"/>
          <w:color w:val="65ADE8" w:themeColor="accent3" w:themeTint="99"/>
          <w:lang/>
        </w:rPr>
        <w:t>:</w:t>
      </w:r>
    </w:p>
    <w:p w14:paraId="645951AC" w14:textId="77777777" w:rsidR="00331598" w:rsidRPr="00331598" w:rsidRDefault="00331598" w:rsidP="003E7317">
      <w:pPr>
        <w:numPr>
          <w:ilvl w:val="2"/>
          <w:numId w:val="9"/>
        </w:numPr>
        <w:rPr>
          <w:rFonts w:ascii="Calibri" w:hAnsi="Calibri" w:cs="Calibri"/>
          <w:lang/>
        </w:rPr>
      </w:pPr>
      <w:r w:rsidRPr="00331598">
        <w:rPr>
          <w:rFonts w:ascii="Calibri" w:hAnsi="Calibri" w:cs="Calibri"/>
          <w:lang/>
        </w:rPr>
        <w:t>Used for boundary enforcement and collision detection.</w:t>
      </w:r>
    </w:p>
    <w:p w14:paraId="519F211B" w14:textId="0C3807FD" w:rsidR="00331598" w:rsidRPr="00331598" w:rsidRDefault="00331598" w:rsidP="003E7317">
      <w:pPr>
        <w:numPr>
          <w:ilvl w:val="1"/>
          <w:numId w:val="9"/>
        </w:numPr>
        <w:rPr>
          <w:rFonts w:ascii="Calibri" w:hAnsi="Calibri" w:cs="Calibri"/>
          <w:color w:val="65ADE8" w:themeColor="accent3" w:themeTint="99"/>
          <w:lang/>
        </w:rPr>
      </w:pPr>
      <w:r w:rsidRPr="00331598">
        <w:rPr>
          <w:rFonts w:ascii="Calibri" w:hAnsi="Calibri" w:cs="Calibri"/>
          <w:b/>
          <w:bCs/>
          <w:lang/>
        </w:rPr>
        <w:t>sf::Text</w:t>
      </w:r>
      <w:r>
        <w:rPr>
          <w:rFonts w:ascii="Calibri" w:hAnsi="Calibri" w:cs="Calibri"/>
          <w:lang/>
        </w:rPr>
        <w:t>:</w:t>
      </w:r>
    </w:p>
    <w:p w14:paraId="60C5D8AE" w14:textId="77777777" w:rsidR="00331598" w:rsidRPr="00331598" w:rsidRDefault="00331598" w:rsidP="003E7317">
      <w:pPr>
        <w:numPr>
          <w:ilvl w:val="2"/>
          <w:numId w:val="9"/>
        </w:numPr>
        <w:rPr>
          <w:rFonts w:ascii="Calibri" w:hAnsi="Calibri" w:cs="Calibri"/>
          <w:lang/>
        </w:rPr>
      </w:pPr>
      <w:r w:rsidRPr="00331598">
        <w:rPr>
          <w:rFonts w:ascii="Calibri" w:hAnsi="Calibri" w:cs="Calibri"/>
          <w:lang/>
        </w:rPr>
        <w:t>Used to display the score, lives, and "Game Over" message.</w:t>
      </w:r>
    </w:p>
    <w:p w14:paraId="21167D2E" w14:textId="77777777" w:rsidR="00331598" w:rsidRPr="00331598" w:rsidRDefault="00331598" w:rsidP="003E7317">
      <w:pPr>
        <w:numPr>
          <w:ilvl w:val="0"/>
          <w:numId w:val="9"/>
        </w:numPr>
        <w:rPr>
          <w:rFonts w:ascii="Calibri" w:hAnsi="Calibri" w:cs="Calibri"/>
          <w:sz w:val="32"/>
          <w:szCs w:val="32"/>
          <w:lang/>
        </w:rPr>
      </w:pPr>
      <w:r w:rsidRPr="00331598">
        <w:rPr>
          <w:rFonts w:ascii="Calibri" w:hAnsi="Calibri" w:cs="Calibri"/>
          <w:b/>
          <w:bCs/>
          <w:sz w:val="32"/>
          <w:szCs w:val="32"/>
          <w:lang/>
        </w:rPr>
        <w:t>Collision Detection Algorithm</w:t>
      </w:r>
      <w:r w:rsidRPr="00331598">
        <w:rPr>
          <w:rFonts w:ascii="Calibri" w:hAnsi="Calibri" w:cs="Calibri"/>
          <w:sz w:val="32"/>
          <w:szCs w:val="32"/>
          <w:lang/>
        </w:rPr>
        <w:t>:</w:t>
      </w:r>
    </w:p>
    <w:p w14:paraId="76CD0BC0" w14:textId="77777777" w:rsidR="00331598" w:rsidRPr="00331598" w:rsidRDefault="00331598" w:rsidP="003E7317">
      <w:pPr>
        <w:numPr>
          <w:ilvl w:val="1"/>
          <w:numId w:val="9"/>
        </w:numPr>
        <w:rPr>
          <w:rFonts w:ascii="Calibri" w:hAnsi="Calibri" w:cs="Calibri"/>
          <w:lang/>
        </w:rPr>
      </w:pPr>
      <w:r w:rsidRPr="00331598">
        <w:rPr>
          <w:rFonts w:ascii="Calibri" w:hAnsi="Calibri" w:cs="Calibri"/>
          <w:lang/>
        </w:rPr>
        <w:t>Iterate through each player bullet and check for collisions with all active enemies using bounding box checks (</w:t>
      </w:r>
      <w:r w:rsidRPr="00331598">
        <w:rPr>
          <w:rFonts w:ascii="Calibri" w:hAnsi="Calibri" w:cs="Calibri"/>
          <w:color w:val="65ADE8" w:themeColor="accent3" w:themeTint="99"/>
          <w:lang/>
        </w:rPr>
        <w:t>sf::FloatRect::intersects()).</w:t>
      </w:r>
    </w:p>
    <w:p w14:paraId="3348ADE0" w14:textId="77777777" w:rsidR="00331598" w:rsidRPr="00331598" w:rsidRDefault="00331598" w:rsidP="003E7317">
      <w:pPr>
        <w:numPr>
          <w:ilvl w:val="1"/>
          <w:numId w:val="9"/>
        </w:numPr>
        <w:rPr>
          <w:rFonts w:ascii="Calibri" w:hAnsi="Calibri" w:cs="Calibri"/>
          <w:lang/>
        </w:rPr>
      </w:pPr>
      <w:r w:rsidRPr="00331598">
        <w:rPr>
          <w:rFonts w:ascii="Calibri" w:hAnsi="Calibri" w:cs="Calibri"/>
          <w:lang/>
        </w:rPr>
        <w:t>Iterate through each enemy bullet and check for collisions with the player.</w:t>
      </w:r>
    </w:p>
    <w:p w14:paraId="06433E39" w14:textId="77777777" w:rsidR="00331598" w:rsidRPr="00331598" w:rsidRDefault="00331598" w:rsidP="003E7317">
      <w:pPr>
        <w:numPr>
          <w:ilvl w:val="0"/>
          <w:numId w:val="9"/>
        </w:numPr>
        <w:rPr>
          <w:rFonts w:ascii="Calibri" w:hAnsi="Calibri" w:cs="Calibri"/>
          <w:sz w:val="32"/>
          <w:szCs w:val="32"/>
          <w:lang/>
        </w:rPr>
      </w:pPr>
      <w:r w:rsidRPr="00331598">
        <w:rPr>
          <w:rFonts w:ascii="Calibri" w:hAnsi="Calibri" w:cs="Calibri"/>
          <w:b/>
          <w:bCs/>
          <w:sz w:val="32"/>
          <w:szCs w:val="32"/>
          <w:lang/>
        </w:rPr>
        <w:t>Random Enemy Movement</w:t>
      </w:r>
      <w:r w:rsidRPr="00331598">
        <w:rPr>
          <w:rFonts w:ascii="Calibri" w:hAnsi="Calibri" w:cs="Calibri"/>
          <w:sz w:val="32"/>
          <w:szCs w:val="32"/>
          <w:lang/>
        </w:rPr>
        <w:t>:</w:t>
      </w:r>
    </w:p>
    <w:p w14:paraId="5CB6CDFF" w14:textId="77777777" w:rsidR="00331598" w:rsidRPr="00331598" w:rsidRDefault="00331598" w:rsidP="003E7317">
      <w:pPr>
        <w:numPr>
          <w:ilvl w:val="1"/>
          <w:numId w:val="9"/>
        </w:numPr>
        <w:rPr>
          <w:rFonts w:ascii="Calibri" w:hAnsi="Calibri" w:cs="Calibri"/>
          <w:lang/>
        </w:rPr>
      </w:pPr>
      <w:r w:rsidRPr="00331598">
        <w:rPr>
          <w:rFonts w:ascii="Calibri" w:hAnsi="Calibri" w:cs="Calibri"/>
          <w:lang/>
        </w:rPr>
        <w:lastRenderedPageBreak/>
        <w:t xml:space="preserve">Use </w:t>
      </w:r>
      <w:r w:rsidRPr="00331598">
        <w:rPr>
          <w:rFonts w:ascii="Calibri" w:hAnsi="Calibri" w:cs="Calibri"/>
          <w:color w:val="65ADE8" w:themeColor="accent3" w:themeTint="99"/>
          <w:lang/>
        </w:rPr>
        <w:t xml:space="preserve">std::rand() </w:t>
      </w:r>
      <w:r w:rsidRPr="00331598">
        <w:rPr>
          <w:rFonts w:ascii="Calibri" w:hAnsi="Calibri" w:cs="Calibri"/>
          <w:lang/>
        </w:rPr>
        <w:t xml:space="preserve">or </w:t>
      </w:r>
      <w:r w:rsidRPr="00331598">
        <w:rPr>
          <w:rFonts w:ascii="Calibri" w:hAnsi="Calibri" w:cs="Calibri"/>
          <w:color w:val="65ADE8" w:themeColor="accent3" w:themeTint="99"/>
          <w:lang/>
        </w:rPr>
        <w:t xml:space="preserve">std::uniform_int_distribution </w:t>
      </w:r>
      <w:r w:rsidRPr="00331598">
        <w:rPr>
          <w:rFonts w:ascii="Calibri" w:hAnsi="Calibri" w:cs="Calibri"/>
          <w:lang/>
        </w:rPr>
        <w:t>to generate random directions or speeds for enemies.</w:t>
      </w:r>
    </w:p>
    <w:p w14:paraId="6C099FCD" w14:textId="77777777" w:rsidR="00331598" w:rsidRDefault="00331598" w:rsidP="003E7317">
      <w:pPr>
        <w:numPr>
          <w:ilvl w:val="1"/>
          <w:numId w:val="9"/>
        </w:numPr>
        <w:rPr>
          <w:rFonts w:ascii="Calibri" w:hAnsi="Calibri" w:cs="Calibri"/>
          <w:lang/>
        </w:rPr>
      </w:pPr>
      <w:r w:rsidRPr="00331598">
        <w:rPr>
          <w:rFonts w:ascii="Calibri" w:hAnsi="Calibri" w:cs="Calibri"/>
          <w:lang/>
        </w:rPr>
        <w:t>Ensure they stay within boundaries.</w:t>
      </w:r>
    </w:p>
    <w:p w14:paraId="6AB073E8" w14:textId="77777777" w:rsidR="00A76AFE" w:rsidRPr="00331598" w:rsidRDefault="00A76AFE" w:rsidP="00A76AFE">
      <w:pPr>
        <w:ind w:left="1080"/>
        <w:rPr>
          <w:rFonts w:ascii="Calibri" w:hAnsi="Calibri" w:cs="Calibri"/>
          <w:lang/>
        </w:rPr>
      </w:pPr>
    </w:p>
    <w:p w14:paraId="48447874" w14:textId="63D0A21A" w:rsidR="00331598" w:rsidRPr="00331598" w:rsidRDefault="00331598" w:rsidP="003E7317">
      <w:pPr>
        <w:numPr>
          <w:ilvl w:val="0"/>
          <w:numId w:val="9"/>
        </w:numPr>
        <w:rPr>
          <w:rFonts w:ascii="Calibri" w:hAnsi="Calibri" w:cs="Calibri"/>
          <w:sz w:val="32"/>
          <w:szCs w:val="32"/>
          <w:lang/>
        </w:rPr>
      </w:pPr>
      <w:r w:rsidRPr="00331598">
        <w:rPr>
          <w:rFonts w:ascii="Calibri" w:hAnsi="Calibri" w:cs="Calibri"/>
          <w:b/>
          <w:bCs/>
          <w:sz w:val="32"/>
          <w:szCs w:val="32"/>
          <w:lang/>
        </w:rPr>
        <w:t>Game Loop Logic</w:t>
      </w:r>
      <w:r w:rsidRPr="00331598">
        <w:rPr>
          <w:rFonts w:ascii="Calibri" w:hAnsi="Calibri" w:cs="Calibri"/>
          <w:sz w:val="32"/>
          <w:szCs w:val="32"/>
          <w:lang/>
        </w:rPr>
        <w:t>:</w:t>
      </w:r>
    </w:p>
    <w:p w14:paraId="05CDD316" w14:textId="77777777" w:rsidR="00331598" w:rsidRPr="00331598" w:rsidRDefault="00331598" w:rsidP="003E7317">
      <w:pPr>
        <w:numPr>
          <w:ilvl w:val="1"/>
          <w:numId w:val="9"/>
        </w:numPr>
        <w:rPr>
          <w:rFonts w:ascii="Calibri" w:hAnsi="Calibri" w:cs="Calibri"/>
          <w:lang/>
        </w:rPr>
      </w:pPr>
      <w:r w:rsidRPr="00331598">
        <w:rPr>
          <w:rFonts w:ascii="Calibri" w:hAnsi="Calibri" w:cs="Calibri"/>
          <w:lang/>
        </w:rPr>
        <w:t>Standard SFML game loop:</w:t>
      </w:r>
    </w:p>
    <w:p w14:paraId="151BB512" w14:textId="77777777" w:rsidR="00331598" w:rsidRPr="00331598" w:rsidRDefault="00331598" w:rsidP="00A76AFE">
      <w:pPr>
        <w:jc w:val="center"/>
        <w:rPr>
          <w:rFonts w:ascii="Calibri" w:hAnsi="Calibri" w:cs="Calibri"/>
          <w:color w:val="65ADE8" w:themeColor="accent3" w:themeTint="99"/>
          <w:lang/>
        </w:rPr>
      </w:pPr>
      <w:r w:rsidRPr="00331598">
        <w:rPr>
          <w:rFonts w:ascii="Calibri" w:hAnsi="Calibri" w:cs="Calibri"/>
          <w:color w:val="65ADE8" w:themeColor="accent3" w:themeTint="99"/>
          <w:lang/>
        </w:rPr>
        <w:t>while (window.isOpen()) {</w:t>
      </w:r>
    </w:p>
    <w:p w14:paraId="62FE4330" w14:textId="6C2FB568" w:rsidR="00331598" w:rsidRPr="00331598" w:rsidRDefault="00331598" w:rsidP="00A76AFE">
      <w:pPr>
        <w:jc w:val="center"/>
        <w:rPr>
          <w:rFonts w:ascii="Calibri" w:hAnsi="Calibri" w:cs="Calibri"/>
          <w:color w:val="000000" w:themeColor="text1"/>
          <w:lang/>
        </w:rPr>
      </w:pPr>
      <w:r w:rsidRPr="00331598">
        <w:rPr>
          <w:rFonts w:ascii="Calibri" w:hAnsi="Calibri" w:cs="Calibri"/>
          <w:color w:val="65ADE8" w:themeColor="accent3" w:themeTint="99"/>
          <w:lang/>
        </w:rPr>
        <w:t xml:space="preserve">handleInput();   </w:t>
      </w:r>
      <w:r w:rsidRPr="00331598">
        <w:rPr>
          <w:rFonts w:ascii="Calibri" w:hAnsi="Calibri" w:cs="Calibri"/>
          <w:color w:val="000000" w:themeColor="text1"/>
          <w:lang/>
        </w:rPr>
        <w:t>// Process player input</w:t>
      </w:r>
    </w:p>
    <w:p w14:paraId="4F64657F" w14:textId="7D4F4B84" w:rsidR="00331598" w:rsidRPr="00331598" w:rsidRDefault="00331598" w:rsidP="00A76AFE">
      <w:pPr>
        <w:jc w:val="center"/>
        <w:rPr>
          <w:rFonts w:ascii="Calibri" w:hAnsi="Calibri" w:cs="Calibri"/>
          <w:color w:val="65ADE8" w:themeColor="accent3" w:themeTint="99"/>
          <w:lang/>
        </w:rPr>
      </w:pPr>
      <w:r w:rsidRPr="00331598">
        <w:rPr>
          <w:rFonts w:ascii="Calibri" w:hAnsi="Calibri" w:cs="Calibri"/>
          <w:color w:val="65ADE8" w:themeColor="accent3" w:themeTint="99"/>
          <w:lang/>
        </w:rPr>
        <w:t xml:space="preserve">updateEntities(); </w:t>
      </w:r>
      <w:r w:rsidRPr="00331598">
        <w:rPr>
          <w:rFonts w:ascii="Calibri" w:hAnsi="Calibri" w:cs="Calibri"/>
          <w:color w:val="000000" w:themeColor="text1"/>
          <w:lang/>
        </w:rPr>
        <w:t>// Update positions, collisions, score</w:t>
      </w:r>
    </w:p>
    <w:p w14:paraId="5996A9E7" w14:textId="5F849B78" w:rsidR="00331598" w:rsidRPr="00331598" w:rsidRDefault="00331598" w:rsidP="00A76AFE">
      <w:pPr>
        <w:jc w:val="center"/>
        <w:rPr>
          <w:rFonts w:ascii="Calibri" w:hAnsi="Calibri" w:cs="Calibri"/>
          <w:color w:val="65ADE8" w:themeColor="accent3" w:themeTint="99"/>
          <w:lang/>
        </w:rPr>
      </w:pPr>
      <w:r w:rsidRPr="00331598">
        <w:rPr>
          <w:rFonts w:ascii="Calibri" w:hAnsi="Calibri" w:cs="Calibri"/>
          <w:color w:val="65ADE8" w:themeColor="accent3" w:themeTint="99"/>
          <w:lang/>
        </w:rPr>
        <w:t xml:space="preserve">render();        </w:t>
      </w:r>
      <w:r w:rsidRPr="00331598">
        <w:rPr>
          <w:rFonts w:ascii="Calibri" w:hAnsi="Calibri" w:cs="Calibri"/>
          <w:color w:val="000000" w:themeColor="text1"/>
          <w:lang/>
        </w:rPr>
        <w:t>// Draw everything on screen</w:t>
      </w:r>
    </w:p>
    <w:p w14:paraId="0400EAEC" w14:textId="77777777" w:rsidR="00331598" w:rsidRPr="00331598" w:rsidRDefault="00331598" w:rsidP="00A76AFE">
      <w:pPr>
        <w:jc w:val="center"/>
        <w:rPr>
          <w:rFonts w:ascii="Calibri" w:hAnsi="Calibri" w:cs="Calibri"/>
          <w:color w:val="65ADE8" w:themeColor="accent3" w:themeTint="99"/>
          <w:lang/>
        </w:rPr>
      </w:pPr>
      <w:r w:rsidRPr="00331598">
        <w:rPr>
          <w:rFonts w:ascii="Calibri" w:hAnsi="Calibri" w:cs="Calibri"/>
          <w:color w:val="65ADE8" w:themeColor="accent3" w:themeTint="99"/>
          <w:lang/>
        </w:rPr>
        <w:t>}</w:t>
      </w:r>
    </w:p>
    <w:p w14:paraId="1F215B94" w14:textId="77777777" w:rsidR="00A856DC" w:rsidRDefault="00A856DC" w:rsidP="00A856DC"/>
    <w:p w14:paraId="1A0E91A1" w14:textId="19799ACF" w:rsidR="00A856DC" w:rsidRDefault="00A856DC" w:rsidP="00A856DC"/>
    <w:p w14:paraId="5741344B" w14:textId="4E284C08" w:rsidR="00A856DC" w:rsidRDefault="00A856DC" w:rsidP="00A856DC"/>
    <w:p w14:paraId="7A9EEC54" w14:textId="7F4BF012" w:rsidR="00A856DC" w:rsidRDefault="00A856DC" w:rsidP="00164E65">
      <w:pPr>
        <w:jc w:val="center"/>
      </w:pPr>
    </w:p>
    <w:p w14:paraId="6F7EA5CB" w14:textId="400A5789" w:rsidR="00A856DC" w:rsidRDefault="00A856DC" w:rsidP="00A856DC">
      <w:pPr>
        <w:pBdr>
          <w:bottom w:val="thinThickThinMediumGap" w:sz="18" w:space="1" w:color="auto"/>
        </w:pBdr>
      </w:pPr>
    </w:p>
    <w:p w14:paraId="0A95078C" w14:textId="7AC74252" w:rsidR="00A76AFE" w:rsidRPr="002F03CD" w:rsidRDefault="00A856DC" w:rsidP="00A76AFE">
      <w:pPr>
        <w:pStyle w:val="Heading4"/>
        <w:rPr>
          <w:color w:val="0081B3" w:themeColor="accent6" w:themeShade="BF"/>
        </w:rPr>
      </w:pPr>
      <w:r>
        <w:t xml:space="preserve">      </w:t>
      </w:r>
      <w:r w:rsidR="00A76AFE">
        <w:rPr>
          <w:rStyle w:val="Strong"/>
          <w:b/>
          <w:bCs w:val="0"/>
          <w:color w:val="0081B3" w:themeColor="accent6" w:themeShade="BF"/>
        </w:rPr>
        <w:t>4</w:t>
      </w:r>
      <w:r w:rsidR="00A76AFE" w:rsidRPr="002F03CD">
        <w:rPr>
          <w:rStyle w:val="Strong"/>
          <w:b/>
          <w:bCs w:val="0"/>
          <w:color w:val="0081B3" w:themeColor="accent6" w:themeShade="BF"/>
        </w:rPr>
        <w:t>. Breakdown of Group Work (4 Members)</w:t>
      </w:r>
    </w:p>
    <w:p w14:paraId="124F47F3" w14:textId="204088D4" w:rsidR="00A76AFE" w:rsidRDefault="00A76AFE" w:rsidP="00A76AFE">
      <w:pPr>
        <w:pStyle w:val="NormalWeb"/>
      </w:pPr>
      <w:r>
        <w:rPr>
          <w:rStyle w:val="Strong"/>
        </w:rPr>
        <w:t>Task Distribution:</w:t>
      </w:r>
    </w:p>
    <w:p w14:paraId="0687F0B3" w14:textId="77777777" w:rsidR="00A76AFE" w:rsidRDefault="00A76AFE" w:rsidP="003E7317">
      <w:pPr>
        <w:pStyle w:val="NormalWeb"/>
        <w:numPr>
          <w:ilvl w:val="0"/>
          <w:numId w:val="10"/>
        </w:numPr>
        <w:spacing w:line="360" w:lineRule="auto"/>
      </w:pPr>
      <w:r>
        <w:rPr>
          <w:rStyle w:val="Strong"/>
        </w:rPr>
        <w:t>Input and Rendering Module &amp; Audio (</w:t>
      </w:r>
      <w:r w:rsidRPr="002F03CD">
        <w:rPr>
          <w:rStyle w:val="Strong"/>
          <w:color w:val="6976D2" w:themeColor="accent2" w:themeTint="99"/>
        </w:rPr>
        <w:t>Hamna Shah</w:t>
      </w:r>
      <w:r>
        <w:rPr>
          <w:rStyle w:val="Strong"/>
        </w:rPr>
        <w:t>):</w:t>
      </w:r>
    </w:p>
    <w:p w14:paraId="2829B814" w14:textId="77777777" w:rsidR="00A76AFE" w:rsidRDefault="00A76AFE" w:rsidP="003E7317">
      <w:pPr>
        <w:numPr>
          <w:ilvl w:val="1"/>
          <w:numId w:val="10"/>
        </w:numPr>
        <w:spacing w:before="100" w:beforeAutospacing="1" w:after="100" w:afterAutospacing="1" w:line="360" w:lineRule="auto"/>
      </w:pPr>
      <w:r>
        <w:t>Develop the Input Module to handle keyboard inputs for player movement and shooting.</w:t>
      </w:r>
    </w:p>
    <w:p w14:paraId="6387A1D1" w14:textId="77777777" w:rsidR="00A76AFE" w:rsidRDefault="00A76AFE" w:rsidP="003E7317">
      <w:pPr>
        <w:numPr>
          <w:ilvl w:val="1"/>
          <w:numId w:val="10"/>
        </w:numPr>
        <w:spacing w:before="100" w:beforeAutospacing="1" w:after="100" w:afterAutospacing="1" w:line="360" w:lineRule="auto"/>
      </w:pPr>
      <w:r>
        <w:t>Create and render player and enemy sprites using SFML.</w:t>
      </w:r>
    </w:p>
    <w:p w14:paraId="73282860" w14:textId="77777777" w:rsidR="00A76AFE" w:rsidRDefault="00A76AFE" w:rsidP="003E7317">
      <w:pPr>
        <w:numPr>
          <w:ilvl w:val="1"/>
          <w:numId w:val="10"/>
        </w:numPr>
        <w:spacing w:before="100" w:beforeAutospacing="1" w:after="100" w:afterAutospacing="1" w:line="360" w:lineRule="auto"/>
      </w:pPr>
      <w:r>
        <w:t>Add sound effects for shooting, explosions, and other events using SFML.</w:t>
      </w:r>
    </w:p>
    <w:p w14:paraId="66A1DFC3" w14:textId="77777777" w:rsidR="00A76AFE" w:rsidRDefault="00A76AFE" w:rsidP="003E7317">
      <w:pPr>
        <w:numPr>
          <w:ilvl w:val="1"/>
          <w:numId w:val="10"/>
        </w:numPr>
        <w:spacing w:before="100" w:beforeAutospacing="1" w:after="100" w:afterAutospacing="1" w:line="360" w:lineRule="auto"/>
      </w:pPr>
      <w:r>
        <w:t>Implement background music for the game.</w:t>
      </w:r>
    </w:p>
    <w:p w14:paraId="6B122377" w14:textId="77777777" w:rsidR="00A76AFE" w:rsidRDefault="00A76AFE" w:rsidP="003E7317">
      <w:pPr>
        <w:pStyle w:val="NormalWeb"/>
        <w:numPr>
          <w:ilvl w:val="0"/>
          <w:numId w:val="10"/>
        </w:numPr>
        <w:spacing w:line="360" w:lineRule="auto"/>
      </w:pPr>
      <w:r>
        <w:rPr>
          <w:rStyle w:val="Strong"/>
        </w:rPr>
        <w:t>Game Logic Module (</w:t>
      </w:r>
      <w:r w:rsidRPr="002F03CD">
        <w:rPr>
          <w:rStyle w:val="Strong"/>
          <w:color w:val="6976D2" w:themeColor="accent2" w:themeTint="99"/>
        </w:rPr>
        <w:t>Anas Norani &amp; Hanan Majeed</w:t>
      </w:r>
      <w:r>
        <w:rPr>
          <w:rStyle w:val="Strong"/>
        </w:rPr>
        <w:t>):</w:t>
      </w:r>
    </w:p>
    <w:p w14:paraId="31E76E17" w14:textId="77777777" w:rsidR="00A76AFE" w:rsidRDefault="00A76AFE" w:rsidP="003E7317">
      <w:pPr>
        <w:numPr>
          <w:ilvl w:val="1"/>
          <w:numId w:val="10"/>
        </w:numPr>
        <w:spacing w:before="100" w:beforeAutospacing="1" w:after="100" w:afterAutospacing="1" w:line="360" w:lineRule="auto"/>
      </w:pPr>
      <w:r>
        <w:t>Implement enemy movement patterns, level progression, and difficulty scaling.</w:t>
      </w:r>
    </w:p>
    <w:p w14:paraId="16772487" w14:textId="5411F223" w:rsidR="00A76AFE" w:rsidRDefault="00A76AFE" w:rsidP="003E7317">
      <w:pPr>
        <w:numPr>
          <w:ilvl w:val="1"/>
          <w:numId w:val="10"/>
        </w:numPr>
        <w:spacing w:before="100" w:beforeAutospacing="1" w:after="100" w:afterAutospacing="1" w:line="360" w:lineRule="auto"/>
      </w:pPr>
      <w:r>
        <w:t xml:space="preserve">Manage collision detection between </w:t>
      </w:r>
      <w:r w:rsidR="00111732">
        <w:t>shields</w:t>
      </w:r>
      <w:r>
        <w:t>, enemies, and the player.</w:t>
      </w:r>
    </w:p>
    <w:p w14:paraId="73C0FD0C" w14:textId="77777777" w:rsidR="00A76AFE" w:rsidRDefault="00A76AFE" w:rsidP="003E7317">
      <w:pPr>
        <w:numPr>
          <w:ilvl w:val="1"/>
          <w:numId w:val="10"/>
        </w:numPr>
        <w:spacing w:before="100" w:beforeAutospacing="1" w:after="100" w:afterAutospacing="1" w:line="360" w:lineRule="auto"/>
      </w:pPr>
      <w:r>
        <w:t>Define win/loss conditions and ensure proper game flow.</w:t>
      </w:r>
    </w:p>
    <w:p w14:paraId="4DB8A36E" w14:textId="09DE9DBA" w:rsidR="00A76AFE" w:rsidRDefault="00A76AFE" w:rsidP="003E7317">
      <w:pPr>
        <w:pStyle w:val="NormalWeb"/>
        <w:numPr>
          <w:ilvl w:val="0"/>
          <w:numId w:val="10"/>
        </w:numPr>
        <w:spacing w:line="360" w:lineRule="auto"/>
      </w:pPr>
      <w:r>
        <w:rPr>
          <w:rStyle w:val="Strong"/>
        </w:rPr>
        <w:t>Data Module and High Score Management (</w:t>
      </w:r>
      <w:r w:rsidRPr="002F03CD">
        <w:rPr>
          <w:rStyle w:val="Strong"/>
          <w:color w:val="6976D2" w:themeColor="accent2" w:themeTint="99"/>
        </w:rPr>
        <w:t>Noor U</w:t>
      </w:r>
      <w:r w:rsidR="00B723DA">
        <w:rPr>
          <w:rStyle w:val="Strong"/>
          <w:color w:val="6976D2" w:themeColor="accent2" w:themeTint="99"/>
        </w:rPr>
        <w:t>L</w:t>
      </w:r>
      <w:r w:rsidRPr="002F03CD">
        <w:rPr>
          <w:rStyle w:val="Strong"/>
          <w:color w:val="6976D2" w:themeColor="accent2" w:themeTint="99"/>
        </w:rPr>
        <w:t xml:space="preserve"> Saba</w:t>
      </w:r>
      <w:r>
        <w:rPr>
          <w:rStyle w:val="Strong"/>
        </w:rPr>
        <w:t>):</w:t>
      </w:r>
    </w:p>
    <w:p w14:paraId="3F62865B" w14:textId="77777777" w:rsidR="00A76AFE" w:rsidRDefault="00A76AFE" w:rsidP="003E7317">
      <w:pPr>
        <w:numPr>
          <w:ilvl w:val="1"/>
          <w:numId w:val="10"/>
        </w:numPr>
        <w:spacing w:before="100" w:beforeAutospacing="1" w:after="100" w:afterAutospacing="1" w:line="360" w:lineRule="auto"/>
      </w:pPr>
      <w:r>
        <w:t>Create the system to track and save high scores.</w:t>
      </w:r>
    </w:p>
    <w:p w14:paraId="41C93144" w14:textId="77777777" w:rsidR="00A76AFE" w:rsidRDefault="00A76AFE" w:rsidP="003E7317">
      <w:pPr>
        <w:numPr>
          <w:ilvl w:val="1"/>
          <w:numId w:val="10"/>
        </w:numPr>
        <w:spacing w:before="100" w:beforeAutospacing="1" w:after="100" w:afterAutospacing="1" w:line="360" w:lineRule="auto"/>
      </w:pPr>
      <w:r>
        <w:t>Manage persistent data for settings and configurations.</w:t>
      </w:r>
    </w:p>
    <w:p w14:paraId="69A7E49B" w14:textId="0E234549" w:rsidR="00111732" w:rsidRDefault="00111732" w:rsidP="003E7317">
      <w:pPr>
        <w:numPr>
          <w:ilvl w:val="1"/>
          <w:numId w:val="10"/>
        </w:numPr>
        <w:spacing w:before="100" w:beforeAutospacing="1" w:after="100" w:afterAutospacing="1" w:line="360" w:lineRule="auto"/>
      </w:pPr>
      <w:r>
        <w:t>Display UI components, including score and player lives.</w:t>
      </w:r>
    </w:p>
    <w:p w14:paraId="5E73E03B" w14:textId="77777777" w:rsidR="00A76AFE" w:rsidRDefault="00A76AFE" w:rsidP="003E7317">
      <w:pPr>
        <w:numPr>
          <w:ilvl w:val="1"/>
          <w:numId w:val="10"/>
        </w:numPr>
        <w:spacing w:before="100" w:beforeAutospacing="1" w:after="100" w:afterAutospacing="1" w:line="360" w:lineRule="auto"/>
      </w:pPr>
      <w:r>
        <w:t>Test and debug the overall system for performance optimization.</w:t>
      </w:r>
    </w:p>
    <w:p w14:paraId="1E6E322B" w14:textId="77777777" w:rsidR="00A76AFE" w:rsidRDefault="00A76AFE" w:rsidP="00A76AFE">
      <w:pPr>
        <w:pBdr>
          <w:bottom w:val="thinThickThinMediumGap" w:sz="18" w:space="1" w:color="auto"/>
        </w:pBdr>
        <w:spacing w:before="100" w:beforeAutospacing="1" w:after="100" w:afterAutospacing="1"/>
      </w:pPr>
    </w:p>
    <w:p w14:paraId="3A035FE4" w14:textId="10EE3CDD" w:rsidR="00781646" w:rsidRPr="00164E65" w:rsidRDefault="00781646" w:rsidP="00164E65"/>
    <w:sectPr w:rsidR="00781646" w:rsidRPr="00164E65" w:rsidSect="002F03CD">
      <w:footerReference w:type="default" r:id="rId14"/>
      <w:pgSz w:w="12240" w:h="15840" w:code="1"/>
      <w:pgMar w:top="720" w:right="720" w:bottom="0" w:left="720" w:header="0" w:footer="0"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7FE62" w14:textId="77777777" w:rsidR="003E7317" w:rsidRDefault="003E7317" w:rsidP="00E74B29">
      <w:r>
        <w:separator/>
      </w:r>
    </w:p>
  </w:endnote>
  <w:endnote w:type="continuationSeparator" w:id="0">
    <w:p w14:paraId="62BBF8BA" w14:textId="77777777" w:rsidR="003E7317" w:rsidRDefault="003E731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60"/>
      <w:gridCol w:w="540"/>
    </w:tblGrid>
    <w:tr w:rsidR="00230381" w14:paraId="4F62B902" w14:textId="77777777">
      <w:trPr>
        <w:jc w:val="right"/>
      </w:trPr>
      <w:tc>
        <w:tcPr>
          <w:tcW w:w="4795" w:type="dxa"/>
          <w:vAlign w:val="center"/>
        </w:tcPr>
        <w:sdt>
          <w:sdtPr>
            <w:rPr>
              <w:caps/>
              <w:color w:val="000000" w:themeColor="text1"/>
            </w:rPr>
            <w:alias w:val="Author"/>
            <w:tag w:val=""/>
            <w:id w:val="1534539408"/>
            <w:placeholder>
              <w:docPart w:val="94EA498923304051807F44414D1A1AFC"/>
            </w:placeholder>
            <w:dataBinding w:prefixMappings="xmlns:ns0='http://purl.org/dc/elements/1.1/' xmlns:ns1='http://schemas.openxmlformats.org/package/2006/metadata/core-properties' " w:xpath="/ns1:coreProperties[1]/ns0:creator[1]" w:storeItemID="{6C3C8BC8-F283-45AE-878A-BAB7291924A1}"/>
            <w:text/>
          </w:sdtPr>
          <w:sdtEndPr/>
          <w:sdtContent>
            <w:p w14:paraId="71D62511" w14:textId="2AA83CB8" w:rsidR="00230381" w:rsidRDefault="00230381">
              <w:pPr>
                <w:pStyle w:val="Header"/>
                <w:jc w:val="right"/>
                <w:rPr>
                  <w:caps/>
                  <w:color w:val="000000" w:themeColor="text1"/>
                </w:rPr>
              </w:pPr>
              <w:r>
                <w:rPr>
                  <w:caps/>
                  <w:color w:val="000000" w:themeColor="text1"/>
                </w:rPr>
                <w:t>F4</w:t>
              </w:r>
            </w:p>
          </w:sdtContent>
        </w:sdt>
      </w:tc>
      <w:tc>
        <w:tcPr>
          <w:tcW w:w="250" w:type="pct"/>
          <w:shd w:val="clear" w:color="auto" w:fill="2B3890" w:themeFill="accent2"/>
          <w:vAlign w:val="center"/>
        </w:tcPr>
        <w:p w14:paraId="3F58DEA8" w14:textId="77777777" w:rsidR="00230381" w:rsidRDefault="0023038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3722D84" w14:textId="77777777" w:rsidR="002F03CD" w:rsidRDefault="002F0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0320C" w14:textId="77777777" w:rsidR="003E7317" w:rsidRDefault="003E7317" w:rsidP="00E74B29">
      <w:r>
        <w:separator/>
      </w:r>
    </w:p>
  </w:footnote>
  <w:footnote w:type="continuationSeparator" w:id="0">
    <w:p w14:paraId="6EF89351" w14:textId="77777777" w:rsidR="003E7317" w:rsidRDefault="003E731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1.25pt;height:11.25pt" o:bullet="t">
        <v:imagedata r:id="rId1" o:title="msoFBD1"/>
      </v:shape>
    </w:pict>
  </w:numPicBullet>
  <w:abstractNum w:abstractNumId="0" w15:restartNumberingAfterBreak="0">
    <w:nsid w:val="049C03AF"/>
    <w:multiLevelType w:val="hybridMultilevel"/>
    <w:tmpl w:val="CE0067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7C702D5"/>
    <w:multiLevelType w:val="multilevel"/>
    <w:tmpl w:val="B8BCB8C2"/>
    <w:lvl w:ilvl="0">
      <w:start w:val="1"/>
      <w:numFmt w:val="decimal"/>
      <w:lvlText w:val="%1."/>
      <w:lvlJc w:val="left"/>
      <w:pPr>
        <w:tabs>
          <w:tab w:val="num" w:pos="720"/>
        </w:tabs>
        <w:ind w:left="720" w:hanging="360"/>
      </w:pPr>
      <w:rPr>
        <w:color w:val="000000" w:themeColor="text1"/>
        <w:sz w:val="36"/>
        <w:szCs w:val="3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314DF"/>
    <w:multiLevelType w:val="multilevel"/>
    <w:tmpl w:val="A2C8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646E0"/>
    <w:multiLevelType w:val="multilevel"/>
    <w:tmpl w:val="7E78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F316C"/>
    <w:multiLevelType w:val="multilevel"/>
    <w:tmpl w:val="6B60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6005D0"/>
    <w:multiLevelType w:val="multilevel"/>
    <w:tmpl w:val="57C4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40604"/>
    <w:multiLevelType w:val="multilevel"/>
    <w:tmpl w:val="E7600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B83F9C"/>
    <w:multiLevelType w:val="multilevel"/>
    <w:tmpl w:val="FF866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A5984"/>
    <w:multiLevelType w:val="multilevel"/>
    <w:tmpl w:val="B15EF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1D4076"/>
    <w:multiLevelType w:val="multilevel"/>
    <w:tmpl w:val="4964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B03E61"/>
    <w:multiLevelType w:val="multilevel"/>
    <w:tmpl w:val="A4142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2E2B39"/>
    <w:multiLevelType w:val="multilevel"/>
    <w:tmpl w:val="DA3EF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DA5DBC"/>
    <w:multiLevelType w:val="hybridMultilevel"/>
    <w:tmpl w:val="1ECE0708"/>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55730F"/>
    <w:multiLevelType w:val="multilevel"/>
    <w:tmpl w:val="925A0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B24F53"/>
    <w:multiLevelType w:val="multilevel"/>
    <w:tmpl w:val="E0023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703FAD"/>
    <w:multiLevelType w:val="multilevel"/>
    <w:tmpl w:val="2CAE8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C559A3"/>
    <w:multiLevelType w:val="multilevel"/>
    <w:tmpl w:val="11CE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3E45FB"/>
    <w:multiLevelType w:val="multilevel"/>
    <w:tmpl w:val="D5EC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4F33A5"/>
    <w:multiLevelType w:val="multilevel"/>
    <w:tmpl w:val="16DEB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E3353E"/>
    <w:multiLevelType w:val="multilevel"/>
    <w:tmpl w:val="97F4F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543737"/>
    <w:multiLevelType w:val="multilevel"/>
    <w:tmpl w:val="D47A0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C3376F"/>
    <w:multiLevelType w:val="multilevel"/>
    <w:tmpl w:val="C6CAB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7A11FC"/>
    <w:multiLevelType w:val="multilevel"/>
    <w:tmpl w:val="59DE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27655F"/>
    <w:multiLevelType w:val="multilevel"/>
    <w:tmpl w:val="83B2A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800F05"/>
    <w:multiLevelType w:val="multilevel"/>
    <w:tmpl w:val="C6E4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B21AC8"/>
    <w:multiLevelType w:val="hybridMultilevel"/>
    <w:tmpl w:val="1C12273A"/>
    <w:lvl w:ilvl="0" w:tplc="2000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7D557A2"/>
    <w:multiLevelType w:val="hybridMultilevel"/>
    <w:tmpl w:val="48400D4C"/>
    <w:lvl w:ilvl="0" w:tplc="20000005">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7" w15:restartNumberingAfterBreak="0">
    <w:nsid w:val="5BE0746B"/>
    <w:multiLevelType w:val="multilevel"/>
    <w:tmpl w:val="018E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0E230E"/>
    <w:multiLevelType w:val="multilevel"/>
    <w:tmpl w:val="36860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F14F5D"/>
    <w:multiLevelType w:val="multilevel"/>
    <w:tmpl w:val="AD4EF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0E2E7C"/>
    <w:multiLevelType w:val="multilevel"/>
    <w:tmpl w:val="259E9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5A60E2"/>
    <w:multiLevelType w:val="multilevel"/>
    <w:tmpl w:val="EEBEA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C47D60"/>
    <w:multiLevelType w:val="multilevel"/>
    <w:tmpl w:val="3050E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61586D"/>
    <w:multiLevelType w:val="multilevel"/>
    <w:tmpl w:val="23969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D637E7"/>
    <w:multiLevelType w:val="multilevel"/>
    <w:tmpl w:val="D4B4A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4E03A3"/>
    <w:multiLevelType w:val="multilevel"/>
    <w:tmpl w:val="6F466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0"/>
  </w:num>
  <w:num w:numId="3">
    <w:abstractNumId w:val="19"/>
  </w:num>
  <w:num w:numId="4">
    <w:abstractNumId w:val="6"/>
  </w:num>
  <w:num w:numId="5">
    <w:abstractNumId w:val="33"/>
  </w:num>
  <w:num w:numId="6">
    <w:abstractNumId w:val="10"/>
  </w:num>
  <w:num w:numId="7">
    <w:abstractNumId w:val="14"/>
  </w:num>
  <w:num w:numId="8">
    <w:abstractNumId w:val="21"/>
  </w:num>
  <w:num w:numId="9">
    <w:abstractNumId w:val="15"/>
  </w:num>
  <w:num w:numId="10">
    <w:abstractNumId w:val="1"/>
  </w:num>
  <w:num w:numId="11">
    <w:abstractNumId w:val="23"/>
  </w:num>
  <w:num w:numId="12">
    <w:abstractNumId w:val="34"/>
  </w:num>
  <w:num w:numId="13">
    <w:abstractNumId w:val="28"/>
  </w:num>
  <w:num w:numId="14">
    <w:abstractNumId w:val="31"/>
  </w:num>
  <w:num w:numId="15">
    <w:abstractNumId w:val="20"/>
  </w:num>
  <w:num w:numId="16">
    <w:abstractNumId w:val="18"/>
  </w:num>
  <w:num w:numId="17">
    <w:abstractNumId w:val="8"/>
  </w:num>
  <w:num w:numId="18">
    <w:abstractNumId w:val="7"/>
  </w:num>
  <w:num w:numId="19">
    <w:abstractNumId w:val="35"/>
  </w:num>
  <w:num w:numId="20">
    <w:abstractNumId w:val="5"/>
  </w:num>
  <w:num w:numId="21">
    <w:abstractNumId w:val="3"/>
  </w:num>
  <w:num w:numId="22">
    <w:abstractNumId w:val="16"/>
  </w:num>
  <w:num w:numId="23">
    <w:abstractNumId w:val="24"/>
  </w:num>
  <w:num w:numId="24">
    <w:abstractNumId w:val="13"/>
  </w:num>
  <w:num w:numId="25">
    <w:abstractNumId w:val="9"/>
  </w:num>
  <w:num w:numId="26">
    <w:abstractNumId w:val="22"/>
  </w:num>
  <w:num w:numId="27">
    <w:abstractNumId w:val="17"/>
  </w:num>
  <w:num w:numId="28">
    <w:abstractNumId w:val="4"/>
  </w:num>
  <w:num w:numId="29">
    <w:abstractNumId w:val="29"/>
  </w:num>
  <w:num w:numId="30">
    <w:abstractNumId w:val="27"/>
  </w:num>
  <w:num w:numId="31">
    <w:abstractNumId w:val="11"/>
  </w:num>
  <w:num w:numId="32">
    <w:abstractNumId w:val="32"/>
  </w:num>
  <w:num w:numId="33">
    <w:abstractNumId w:val="2"/>
  </w:num>
  <w:num w:numId="34">
    <w:abstractNumId w:val="26"/>
  </w:num>
  <w:num w:numId="35">
    <w:abstractNumId w:val="0"/>
  </w:num>
  <w:num w:numId="36">
    <w:abstractNumId w:val="1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1DD"/>
    <w:rsid w:val="00001AE4"/>
    <w:rsid w:val="00073A58"/>
    <w:rsid w:val="0007474A"/>
    <w:rsid w:val="00086FA5"/>
    <w:rsid w:val="000B4F94"/>
    <w:rsid w:val="000E4641"/>
    <w:rsid w:val="00111732"/>
    <w:rsid w:val="00127D49"/>
    <w:rsid w:val="00151F66"/>
    <w:rsid w:val="00164E65"/>
    <w:rsid w:val="00167CB7"/>
    <w:rsid w:val="00177F8D"/>
    <w:rsid w:val="00185F4A"/>
    <w:rsid w:val="00192CBC"/>
    <w:rsid w:val="001E097E"/>
    <w:rsid w:val="001F39C4"/>
    <w:rsid w:val="001F4B42"/>
    <w:rsid w:val="002049B0"/>
    <w:rsid w:val="002166D1"/>
    <w:rsid w:val="00216F52"/>
    <w:rsid w:val="00230381"/>
    <w:rsid w:val="00235C6E"/>
    <w:rsid w:val="002D2200"/>
    <w:rsid w:val="002F03CD"/>
    <w:rsid w:val="00311194"/>
    <w:rsid w:val="00331598"/>
    <w:rsid w:val="003713DC"/>
    <w:rsid w:val="003E218C"/>
    <w:rsid w:val="003E7317"/>
    <w:rsid w:val="003F2BA3"/>
    <w:rsid w:val="0040564B"/>
    <w:rsid w:val="004450B4"/>
    <w:rsid w:val="00456166"/>
    <w:rsid w:val="0048120C"/>
    <w:rsid w:val="004909D9"/>
    <w:rsid w:val="004B0BE3"/>
    <w:rsid w:val="004C0A35"/>
    <w:rsid w:val="004C5781"/>
    <w:rsid w:val="004E0134"/>
    <w:rsid w:val="004E2C96"/>
    <w:rsid w:val="00521481"/>
    <w:rsid w:val="00533B5A"/>
    <w:rsid w:val="00533F30"/>
    <w:rsid w:val="00556B07"/>
    <w:rsid w:val="00575749"/>
    <w:rsid w:val="005D70CB"/>
    <w:rsid w:val="005E598B"/>
    <w:rsid w:val="00624468"/>
    <w:rsid w:val="00665110"/>
    <w:rsid w:val="006709F1"/>
    <w:rsid w:val="006C60E6"/>
    <w:rsid w:val="006C7DAC"/>
    <w:rsid w:val="006D2747"/>
    <w:rsid w:val="00744636"/>
    <w:rsid w:val="00781646"/>
    <w:rsid w:val="0078259B"/>
    <w:rsid w:val="007E7573"/>
    <w:rsid w:val="0082109F"/>
    <w:rsid w:val="00837914"/>
    <w:rsid w:val="00874FE7"/>
    <w:rsid w:val="008B2E87"/>
    <w:rsid w:val="008B4577"/>
    <w:rsid w:val="008D2021"/>
    <w:rsid w:val="008E0F98"/>
    <w:rsid w:val="008F506C"/>
    <w:rsid w:val="00927C08"/>
    <w:rsid w:val="00952F7D"/>
    <w:rsid w:val="00981B90"/>
    <w:rsid w:val="009974D7"/>
    <w:rsid w:val="009A38BA"/>
    <w:rsid w:val="009F25C1"/>
    <w:rsid w:val="00A32236"/>
    <w:rsid w:val="00A61A31"/>
    <w:rsid w:val="00A76AFE"/>
    <w:rsid w:val="00A856DC"/>
    <w:rsid w:val="00A96918"/>
    <w:rsid w:val="00AB1629"/>
    <w:rsid w:val="00B304CF"/>
    <w:rsid w:val="00B43E11"/>
    <w:rsid w:val="00B71C6B"/>
    <w:rsid w:val="00B723DA"/>
    <w:rsid w:val="00B92CB1"/>
    <w:rsid w:val="00BC1E80"/>
    <w:rsid w:val="00BE53A3"/>
    <w:rsid w:val="00BF7091"/>
    <w:rsid w:val="00C10DEE"/>
    <w:rsid w:val="00CA5854"/>
    <w:rsid w:val="00D02BEA"/>
    <w:rsid w:val="00D225F1"/>
    <w:rsid w:val="00D43125"/>
    <w:rsid w:val="00D66A3A"/>
    <w:rsid w:val="00D672A8"/>
    <w:rsid w:val="00D93608"/>
    <w:rsid w:val="00DB49F7"/>
    <w:rsid w:val="00DF198B"/>
    <w:rsid w:val="00E74B29"/>
    <w:rsid w:val="00E97B5B"/>
    <w:rsid w:val="00EB7C2B"/>
    <w:rsid w:val="00ED51DD"/>
    <w:rsid w:val="00F43D9E"/>
    <w:rsid w:val="00F753A4"/>
    <w:rsid w:val="00FB2F1A"/>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356CC"/>
  <w15:chartTrackingRefBased/>
  <w15:docId w15:val="{E0FF2419-A96D-40B1-B40C-6ABA63A7B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customStyle="1" w:styleId="HeaderChar">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NormalWeb">
    <w:name w:val="Normal (Web)"/>
    <w:basedOn w:val="Normal"/>
    <w:uiPriority w:val="99"/>
    <w:unhideWhenUsed/>
    <w:rsid w:val="004C0A3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C0A35"/>
    <w:rPr>
      <w:b/>
      <w:bCs/>
    </w:rPr>
  </w:style>
  <w:style w:type="character" w:styleId="HTMLCode">
    <w:name w:val="HTML Code"/>
    <w:basedOn w:val="DefaultParagraphFont"/>
    <w:uiPriority w:val="99"/>
    <w:semiHidden/>
    <w:unhideWhenUsed/>
    <w:rsid w:val="004C0A3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C0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0A35"/>
    <w:rPr>
      <w:rFonts w:ascii="Courier New" w:eastAsia="Times New Roman" w:hAnsi="Courier New" w:cs="Courier New"/>
      <w:sz w:val="20"/>
      <w:szCs w:val="20"/>
    </w:rPr>
  </w:style>
  <w:style w:type="character" w:customStyle="1" w:styleId="hljs-operator">
    <w:name w:val="hljs-operator"/>
    <w:basedOn w:val="DefaultParagraphFont"/>
    <w:rsid w:val="004C0A35"/>
  </w:style>
  <w:style w:type="character" w:customStyle="1" w:styleId="hljs-comment">
    <w:name w:val="hljs-comment"/>
    <w:basedOn w:val="DefaultParagraphFont"/>
    <w:rsid w:val="004C0A35"/>
  </w:style>
  <w:style w:type="character" w:customStyle="1" w:styleId="hljs-keyword">
    <w:name w:val="hljs-keyword"/>
    <w:basedOn w:val="DefaultParagraphFont"/>
    <w:rsid w:val="004C0A35"/>
  </w:style>
  <w:style w:type="paragraph" w:styleId="ListParagraph">
    <w:name w:val="List Paragraph"/>
    <w:basedOn w:val="Normal"/>
    <w:uiPriority w:val="34"/>
    <w:semiHidden/>
    <w:qFormat/>
    <w:rsid w:val="00AB16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083580">
      <w:bodyDiv w:val="1"/>
      <w:marLeft w:val="0"/>
      <w:marRight w:val="0"/>
      <w:marTop w:val="0"/>
      <w:marBottom w:val="0"/>
      <w:divBdr>
        <w:top w:val="none" w:sz="0" w:space="0" w:color="auto"/>
        <w:left w:val="none" w:sz="0" w:space="0" w:color="auto"/>
        <w:bottom w:val="none" w:sz="0" w:space="0" w:color="auto"/>
        <w:right w:val="none" w:sz="0" w:space="0" w:color="auto"/>
      </w:divBdr>
    </w:div>
    <w:div w:id="367030052">
      <w:bodyDiv w:val="1"/>
      <w:marLeft w:val="0"/>
      <w:marRight w:val="0"/>
      <w:marTop w:val="0"/>
      <w:marBottom w:val="0"/>
      <w:divBdr>
        <w:top w:val="none" w:sz="0" w:space="0" w:color="auto"/>
        <w:left w:val="none" w:sz="0" w:space="0" w:color="auto"/>
        <w:bottom w:val="none" w:sz="0" w:space="0" w:color="auto"/>
        <w:right w:val="none" w:sz="0" w:space="0" w:color="auto"/>
      </w:divBdr>
    </w:div>
    <w:div w:id="485710060">
      <w:bodyDiv w:val="1"/>
      <w:marLeft w:val="0"/>
      <w:marRight w:val="0"/>
      <w:marTop w:val="0"/>
      <w:marBottom w:val="0"/>
      <w:divBdr>
        <w:top w:val="none" w:sz="0" w:space="0" w:color="auto"/>
        <w:left w:val="none" w:sz="0" w:space="0" w:color="auto"/>
        <w:bottom w:val="none" w:sz="0" w:space="0" w:color="auto"/>
        <w:right w:val="none" w:sz="0" w:space="0" w:color="auto"/>
      </w:divBdr>
      <w:divsChild>
        <w:div w:id="1477916193">
          <w:marLeft w:val="0"/>
          <w:marRight w:val="0"/>
          <w:marTop w:val="0"/>
          <w:marBottom w:val="0"/>
          <w:divBdr>
            <w:top w:val="none" w:sz="0" w:space="0" w:color="auto"/>
            <w:left w:val="none" w:sz="0" w:space="0" w:color="auto"/>
            <w:bottom w:val="none" w:sz="0" w:space="0" w:color="auto"/>
            <w:right w:val="none" w:sz="0" w:space="0" w:color="auto"/>
          </w:divBdr>
          <w:divsChild>
            <w:div w:id="141508185">
              <w:marLeft w:val="0"/>
              <w:marRight w:val="0"/>
              <w:marTop w:val="0"/>
              <w:marBottom w:val="0"/>
              <w:divBdr>
                <w:top w:val="none" w:sz="0" w:space="0" w:color="auto"/>
                <w:left w:val="none" w:sz="0" w:space="0" w:color="auto"/>
                <w:bottom w:val="none" w:sz="0" w:space="0" w:color="auto"/>
                <w:right w:val="none" w:sz="0" w:space="0" w:color="auto"/>
              </w:divBdr>
            </w:div>
            <w:div w:id="1868828336">
              <w:marLeft w:val="0"/>
              <w:marRight w:val="0"/>
              <w:marTop w:val="0"/>
              <w:marBottom w:val="0"/>
              <w:divBdr>
                <w:top w:val="none" w:sz="0" w:space="0" w:color="auto"/>
                <w:left w:val="none" w:sz="0" w:space="0" w:color="auto"/>
                <w:bottom w:val="none" w:sz="0" w:space="0" w:color="auto"/>
                <w:right w:val="none" w:sz="0" w:space="0" w:color="auto"/>
              </w:divBdr>
              <w:divsChild>
                <w:div w:id="1731270884">
                  <w:marLeft w:val="0"/>
                  <w:marRight w:val="0"/>
                  <w:marTop w:val="0"/>
                  <w:marBottom w:val="0"/>
                  <w:divBdr>
                    <w:top w:val="none" w:sz="0" w:space="0" w:color="auto"/>
                    <w:left w:val="none" w:sz="0" w:space="0" w:color="auto"/>
                    <w:bottom w:val="none" w:sz="0" w:space="0" w:color="auto"/>
                    <w:right w:val="none" w:sz="0" w:space="0" w:color="auto"/>
                  </w:divBdr>
                  <w:divsChild>
                    <w:div w:id="202100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9412">
      <w:bodyDiv w:val="1"/>
      <w:marLeft w:val="0"/>
      <w:marRight w:val="0"/>
      <w:marTop w:val="0"/>
      <w:marBottom w:val="0"/>
      <w:divBdr>
        <w:top w:val="none" w:sz="0" w:space="0" w:color="auto"/>
        <w:left w:val="none" w:sz="0" w:space="0" w:color="auto"/>
        <w:bottom w:val="none" w:sz="0" w:space="0" w:color="auto"/>
        <w:right w:val="none" w:sz="0" w:space="0" w:color="auto"/>
      </w:divBdr>
    </w:div>
    <w:div w:id="896933249">
      <w:bodyDiv w:val="1"/>
      <w:marLeft w:val="0"/>
      <w:marRight w:val="0"/>
      <w:marTop w:val="0"/>
      <w:marBottom w:val="0"/>
      <w:divBdr>
        <w:top w:val="none" w:sz="0" w:space="0" w:color="auto"/>
        <w:left w:val="none" w:sz="0" w:space="0" w:color="auto"/>
        <w:bottom w:val="none" w:sz="0" w:space="0" w:color="auto"/>
        <w:right w:val="none" w:sz="0" w:space="0" w:color="auto"/>
      </w:divBdr>
    </w:div>
    <w:div w:id="1036346608">
      <w:bodyDiv w:val="1"/>
      <w:marLeft w:val="0"/>
      <w:marRight w:val="0"/>
      <w:marTop w:val="0"/>
      <w:marBottom w:val="0"/>
      <w:divBdr>
        <w:top w:val="none" w:sz="0" w:space="0" w:color="auto"/>
        <w:left w:val="none" w:sz="0" w:space="0" w:color="auto"/>
        <w:bottom w:val="none" w:sz="0" w:space="0" w:color="auto"/>
        <w:right w:val="none" w:sz="0" w:space="0" w:color="auto"/>
      </w:divBdr>
    </w:div>
    <w:div w:id="1091123304">
      <w:bodyDiv w:val="1"/>
      <w:marLeft w:val="0"/>
      <w:marRight w:val="0"/>
      <w:marTop w:val="0"/>
      <w:marBottom w:val="0"/>
      <w:divBdr>
        <w:top w:val="none" w:sz="0" w:space="0" w:color="auto"/>
        <w:left w:val="none" w:sz="0" w:space="0" w:color="auto"/>
        <w:bottom w:val="none" w:sz="0" w:space="0" w:color="auto"/>
        <w:right w:val="none" w:sz="0" w:space="0" w:color="auto"/>
      </w:divBdr>
    </w:div>
    <w:div w:id="1158809391">
      <w:bodyDiv w:val="1"/>
      <w:marLeft w:val="0"/>
      <w:marRight w:val="0"/>
      <w:marTop w:val="0"/>
      <w:marBottom w:val="0"/>
      <w:divBdr>
        <w:top w:val="none" w:sz="0" w:space="0" w:color="auto"/>
        <w:left w:val="none" w:sz="0" w:space="0" w:color="auto"/>
        <w:bottom w:val="none" w:sz="0" w:space="0" w:color="auto"/>
        <w:right w:val="none" w:sz="0" w:space="0" w:color="auto"/>
      </w:divBdr>
    </w:div>
    <w:div w:id="1238982789">
      <w:bodyDiv w:val="1"/>
      <w:marLeft w:val="0"/>
      <w:marRight w:val="0"/>
      <w:marTop w:val="0"/>
      <w:marBottom w:val="0"/>
      <w:divBdr>
        <w:top w:val="none" w:sz="0" w:space="0" w:color="auto"/>
        <w:left w:val="none" w:sz="0" w:space="0" w:color="auto"/>
        <w:bottom w:val="none" w:sz="0" w:space="0" w:color="auto"/>
        <w:right w:val="none" w:sz="0" w:space="0" w:color="auto"/>
      </w:divBdr>
      <w:divsChild>
        <w:div w:id="1256283331">
          <w:marLeft w:val="0"/>
          <w:marRight w:val="0"/>
          <w:marTop w:val="0"/>
          <w:marBottom w:val="0"/>
          <w:divBdr>
            <w:top w:val="none" w:sz="0" w:space="0" w:color="auto"/>
            <w:left w:val="none" w:sz="0" w:space="0" w:color="auto"/>
            <w:bottom w:val="none" w:sz="0" w:space="0" w:color="auto"/>
            <w:right w:val="none" w:sz="0" w:space="0" w:color="auto"/>
          </w:divBdr>
          <w:divsChild>
            <w:div w:id="110980942">
              <w:marLeft w:val="0"/>
              <w:marRight w:val="0"/>
              <w:marTop w:val="0"/>
              <w:marBottom w:val="0"/>
              <w:divBdr>
                <w:top w:val="none" w:sz="0" w:space="0" w:color="auto"/>
                <w:left w:val="none" w:sz="0" w:space="0" w:color="auto"/>
                <w:bottom w:val="none" w:sz="0" w:space="0" w:color="auto"/>
                <w:right w:val="none" w:sz="0" w:space="0" w:color="auto"/>
              </w:divBdr>
            </w:div>
            <w:div w:id="1034618387">
              <w:marLeft w:val="0"/>
              <w:marRight w:val="0"/>
              <w:marTop w:val="0"/>
              <w:marBottom w:val="0"/>
              <w:divBdr>
                <w:top w:val="none" w:sz="0" w:space="0" w:color="auto"/>
                <w:left w:val="none" w:sz="0" w:space="0" w:color="auto"/>
                <w:bottom w:val="none" w:sz="0" w:space="0" w:color="auto"/>
                <w:right w:val="none" w:sz="0" w:space="0" w:color="auto"/>
              </w:divBdr>
              <w:divsChild>
                <w:div w:id="672758470">
                  <w:marLeft w:val="0"/>
                  <w:marRight w:val="0"/>
                  <w:marTop w:val="0"/>
                  <w:marBottom w:val="0"/>
                  <w:divBdr>
                    <w:top w:val="none" w:sz="0" w:space="0" w:color="auto"/>
                    <w:left w:val="none" w:sz="0" w:space="0" w:color="auto"/>
                    <w:bottom w:val="none" w:sz="0" w:space="0" w:color="auto"/>
                    <w:right w:val="none" w:sz="0" w:space="0" w:color="auto"/>
                  </w:divBdr>
                  <w:divsChild>
                    <w:div w:id="6882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8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21147">
      <w:bodyDiv w:val="1"/>
      <w:marLeft w:val="0"/>
      <w:marRight w:val="0"/>
      <w:marTop w:val="0"/>
      <w:marBottom w:val="0"/>
      <w:divBdr>
        <w:top w:val="none" w:sz="0" w:space="0" w:color="auto"/>
        <w:left w:val="none" w:sz="0" w:space="0" w:color="auto"/>
        <w:bottom w:val="none" w:sz="0" w:space="0" w:color="auto"/>
        <w:right w:val="none" w:sz="0" w:space="0" w:color="auto"/>
      </w:divBdr>
      <w:divsChild>
        <w:div w:id="1008558529">
          <w:marLeft w:val="0"/>
          <w:marRight w:val="0"/>
          <w:marTop w:val="0"/>
          <w:marBottom w:val="0"/>
          <w:divBdr>
            <w:top w:val="none" w:sz="0" w:space="0" w:color="auto"/>
            <w:left w:val="none" w:sz="0" w:space="0" w:color="auto"/>
            <w:bottom w:val="none" w:sz="0" w:space="0" w:color="auto"/>
            <w:right w:val="none" w:sz="0" w:space="0" w:color="auto"/>
          </w:divBdr>
          <w:divsChild>
            <w:div w:id="162551245">
              <w:marLeft w:val="0"/>
              <w:marRight w:val="0"/>
              <w:marTop w:val="0"/>
              <w:marBottom w:val="0"/>
              <w:divBdr>
                <w:top w:val="none" w:sz="0" w:space="0" w:color="auto"/>
                <w:left w:val="none" w:sz="0" w:space="0" w:color="auto"/>
                <w:bottom w:val="none" w:sz="0" w:space="0" w:color="auto"/>
                <w:right w:val="none" w:sz="0" w:space="0" w:color="auto"/>
              </w:divBdr>
            </w:div>
            <w:div w:id="702437414">
              <w:marLeft w:val="0"/>
              <w:marRight w:val="0"/>
              <w:marTop w:val="0"/>
              <w:marBottom w:val="0"/>
              <w:divBdr>
                <w:top w:val="none" w:sz="0" w:space="0" w:color="auto"/>
                <w:left w:val="none" w:sz="0" w:space="0" w:color="auto"/>
                <w:bottom w:val="none" w:sz="0" w:space="0" w:color="auto"/>
                <w:right w:val="none" w:sz="0" w:space="0" w:color="auto"/>
              </w:divBdr>
              <w:divsChild>
                <w:div w:id="1014302138">
                  <w:marLeft w:val="0"/>
                  <w:marRight w:val="0"/>
                  <w:marTop w:val="0"/>
                  <w:marBottom w:val="0"/>
                  <w:divBdr>
                    <w:top w:val="none" w:sz="0" w:space="0" w:color="auto"/>
                    <w:left w:val="none" w:sz="0" w:space="0" w:color="auto"/>
                    <w:bottom w:val="none" w:sz="0" w:space="0" w:color="auto"/>
                    <w:right w:val="none" w:sz="0" w:space="0" w:color="auto"/>
                  </w:divBdr>
                  <w:divsChild>
                    <w:div w:id="11654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han\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D181DF32764CD1B57746D20D78BC33"/>
        <w:category>
          <w:name w:val="General"/>
          <w:gallery w:val="placeholder"/>
        </w:category>
        <w:types>
          <w:type w:val="bbPlcHdr"/>
        </w:types>
        <w:behaviors>
          <w:behavior w:val="content"/>
        </w:behaviors>
        <w:guid w:val="{A55D8D3A-AC66-4D23-9E31-17D6FEFE43D0}"/>
      </w:docPartPr>
      <w:docPartBody>
        <w:p w:rsidR="00F76A69" w:rsidRDefault="00BC2DC6">
          <w:pPr>
            <w:pStyle w:val="30D181DF32764CD1B57746D20D78BC33"/>
          </w:pPr>
          <w:r w:rsidRPr="00DF198B">
            <w:t>—</w:t>
          </w:r>
        </w:p>
      </w:docPartBody>
    </w:docPart>
    <w:docPart>
      <w:docPartPr>
        <w:name w:val="431ED52DD33E4CC1B959462D6920586F"/>
        <w:category>
          <w:name w:val="General"/>
          <w:gallery w:val="placeholder"/>
        </w:category>
        <w:types>
          <w:type w:val="bbPlcHdr"/>
        </w:types>
        <w:behaviors>
          <w:behavior w:val="content"/>
        </w:behaviors>
        <w:guid w:val="{368E3DC1-E37E-4C91-A078-E17D85931A6F}"/>
      </w:docPartPr>
      <w:docPartBody>
        <w:p w:rsidR="00F76A69" w:rsidRDefault="00BC2DC6">
          <w:pPr>
            <w:pStyle w:val="431ED52DD33E4CC1B959462D6920586F"/>
          </w:pPr>
          <w:r w:rsidRPr="00DF198B">
            <w:t>—</w:t>
          </w:r>
        </w:p>
      </w:docPartBody>
    </w:docPart>
    <w:docPart>
      <w:docPartPr>
        <w:name w:val="94EA498923304051807F44414D1A1AFC"/>
        <w:category>
          <w:name w:val="General"/>
          <w:gallery w:val="placeholder"/>
        </w:category>
        <w:types>
          <w:type w:val="bbPlcHdr"/>
        </w:types>
        <w:behaviors>
          <w:behavior w:val="content"/>
        </w:behaviors>
        <w:guid w:val="{5E465DA1-6068-4D32-A81D-FB33CD2006AC}"/>
      </w:docPartPr>
      <w:docPartBody>
        <w:p w:rsidR="00316B69" w:rsidRDefault="00F35714" w:rsidP="00F35714">
          <w:pPr>
            <w:pStyle w:val="94EA498923304051807F44414D1A1AFC"/>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77C"/>
    <w:rsid w:val="001750DD"/>
    <w:rsid w:val="001F39C4"/>
    <w:rsid w:val="00316B69"/>
    <w:rsid w:val="00395FA9"/>
    <w:rsid w:val="003F2699"/>
    <w:rsid w:val="004061E6"/>
    <w:rsid w:val="00415989"/>
    <w:rsid w:val="00423C1B"/>
    <w:rsid w:val="004E2C96"/>
    <w:rsid w:val="005D70CB"/>
    <w:rsid w:val="0082109F"/>
    <w:rsid w:val="00927C08"/>
    <w:rsid w:val="009429FA"/>
    <w:rsid w:val="009F3399"/>
    <w:rsid w:val="00A0777C"/>
    <w:rsid w:val="00B15A37"/>
    <w:rsid w:val="00B353DD"/>
    <w:rsid w:val="00BC2DC6"/>
    <w:rsid w:val="00C46FAF"/>
    <w:rsid w:val="00F35714"/>
    <w:rsid w:val="00F76A69"/>
    <w:rsid w:val="00FA23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D181DF32764CD1B57746D20D78BC33">
    <w:name w:val="30D181DF32764CD1B57746D20D78BC33"/>
  </w:style>
  <w:style w:type="paragraph" w:customStyle="1" w:styleId="431ED52DD33E4CC1B959462D6920586F">
    <w:name w:val="431ED52DD33E4CC1B959462D6920586F"/>
  </w:style>
  <w:style w:type="paragraph" w:customStyle="1" w:styleId="94EA498923304051807F44414D1A1AFC">
    <w:name w:val="94EA498923304051807F44414D1A1AFC"/>
    <w:rsid w:val="00F35714"/>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0ED611-6E7B-4A99-863D-E3C4E55B4E65}">
  <ds:schemaRefs>
    <ds:schemaRef ds:uri="http://schemas.openxmlformats.org/officeDocument/2006/bibliography"/>
  </ds:schemaRefs>
</ds:datastoreItem>
</file>

<file path=customXml/itemProps3.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4.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Template>
  <TotalTime>0</TotalTime>
  <Pages>13</Pages>
  <Words>2573</Words>
  <Characters>14672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F4</dc:creator>
  <cp:keywords/>
  <dc:description/>
  <cp:lastModifiedBy>Anas Norani</cp:lastModifiedBy>
  <cp:revision>2</cp:revision>
  <dcterms:created xsi:type="dcterms:W3CDTF">2024-12-26T14:06:00Z</dcterms:created>
  <dcterms:modified xsi:type="dcterms:W3CDTF">2024-12-26T14:06:00Z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